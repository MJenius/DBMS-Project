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7F4E" w14:textId="77777777" w:rsidR="576062CF" w:rsidRDefault="576062CF" w:rsidP="00FD478C"/>
    <w:p w14:paraId="7C7CC78C" w14:textId="77777777" w:rsidR="576062CF" w:rsidRDefault="576062CF" w:rsidP="00FD478C"/>
    <w:p w14:paraId="5A003B7F" w14:textId="77777777" w:rsidR="576062CF" w:rsidRDefault="576062CF" w:rsidP="00FD478C"/>
    <w:p w14:paraId="55F757DE" w14:textId="77777777" w:rsidR="576062CF" w:rsidRDefault="576062CF" w:rsidP="00FD478C"/>
    <w:p w14:paraId="0CF2CC99" w14:textId="4473D41D" w:rsidR="576062CF" w:rsidRPr="00FD478C" w:rsidRDefault="00784380" w:rsidP="00FD478C">
      <w:pPr>
        <w:pStyle w:val="Title"/>
      </w:pPr>
      <w:r w:rsidRPr="00784380">
        <w:t>Online Food Ordering and Delivery Management System</w:t>
      </w:r>
      <w:r w:rsidR="576062CF" w:rsidRPr="00FD478C">
        <w:t xml:space="preserve"> </w:t>
      </w:r>
    </w:p>
    <w:p w14:paraId="599FC11A" w14:textId="2E0A621D" w:rsidR="576062CF" w:rsidRDefault="576062CF" w:rsidP="00784380">
      <w:pPr>
        <w:pStyle w:val="Subtitle"/>
        <w:jc w:val="left"/>
      </w:pPr>
    </w:p>
    <w:p w14:paraId="69106AC2" w14:textId="77777777" w:rsidR="00784380" w:rsidRDefault="00784380" w:rsidP="00784380">
      <w:pPr>
        <w:pStyle w:val="Subtitle"/>
      </w:pPr>
      <w:r>
        <w:t>Mevin Jose</w:t>
      </w:r>
    </w:p>
    <w:p w14:paraId="6A9939CA" w14:textId="2F3A425B" w:rsidR="00784380" w:rsidRPr="00784380" w:rsidRDefault="00784380" w:rsidP="00784380">
      <w:pPr>
        <w:pStyle w:val="Subtitle"/>
      </w:pPr>
      <w:r>
        <w:t>Prateek Meher K</w:t>
      </w:r>
    </w:p>
    <w:p w14:paraId="3EDF66BF" w14:textId="77777777" w:rsidR="00FD478C" w:rsidRDefault="00000000" w:rsidP="00FD478C">
      <w:pPr>
        <w:pStyle w:val="Subtitle"/>
      </w:pPr>
      <w:sdt>
        <w:sdtPr>
          <w:id w:val="-183135923"/>
          <w:placeholder>
            <w:docPart w:val="0863EC2414694A4B997950BFC524508E"/>
          </w:placeholder>
          <w:temporary/>
          <w:showingPlcHdr/>
          <w15:appearance w15:val="hidden"/>
        </w:sdtPr>
        <w:sdtContent>
          <w:r w:rsidR="00FD478C">
            <w:t>Institutional Affiliation(s)</w:t>
          </w:r>
        </w:sdtContent>
      </w:sdt>
      <w:r w:rsidR="00FD478C" w:rsidRPr="00FD478C">
        <w:t xml:space="preserve"> </w:t>
      </w:r>
    </w:p>
    <w:p w14:paraId="1B758FD8" w14:textId="4E2482EC" w:rsidR="00FD478C" w:rsidRDefault="00784380" w:rsidP="00FD478C">
      <w:pPr>
        <w:pStyle w:val="Subtitle"/>
      </w:pPr>
      <w:r>
        <w:t>Database Management System : UE23CS351A</w:t>
      </w:r>
    </w:p>
    <w:p w14:paraId="081C1EE0" w14:textId="77777777" w:rsidR="576062CF" w:rsidRDefault="576062CF" w:rsidP="00DF3215"/>
    <w:p w14:paraId="39D91CD7" w14:textId="77777777" w:rsidR="717E282B" w:rsidRDefault="717E282B" w:rsidP="00DF3215"/>
    <w:p w14:paraId="5934370D" w14:textId="77777777" w:rsidR="717E282B" w:rsidRDefault="717E282B" w:rsidP="00DF3215"/>
    <w:p w14:paraId="4330CA7C" w14:textId="77777777" w:rsidR="717E282B" w:rsidRDefault="717E282B" w:rsidP="00DF3215"/>
    <w:p w14:paraId="41D4CBF1" w14:textId="77777777" w:rsidR="717E282B" w:rsidRDefault="717E282B" w:rsidP="00DF3215"/>
    <w:p w14:paraId="1BA0AEAD" w14:textId="77777777" w:rsidR="709762D6" w:rsidRDefault="709762D6" w:rsidP="00DF3215"/>
    <w:p w14:paraId="7E59D951" w14:textId="77777777" w:rsidR="709762D6" w:rsidRDefault="709762D6" w:rsidP="00DF3215"/>
    <w:p w14:paraId="57F2FAA6" w14:textId="77777777" w:rsidR="717E282B" w:rsidRDefault="717E282B" w:rsidP="00DF3215"/>
    <w:p w14:paraId="1F86A6D2" w14:textId="77777777" w:rsidR="5643BF48" w:rsidRDefault="5643BF48" w:rsidP="00DF3215"/>
    <w:p w14:paraId="0BBA8B14" w14:textId="77777777" w:rsidR="733B038C" w:rsidRDefault="733B038C" w:rsidP="00DF3215"/>
    <w:p w14:paraId="0E762801" w14:textId="77777777" w:rsidR="717E282B" w:rsidRDefault="717E282B" w:rsidP="00DF3215"/>
    <w:p w14:paraId="4B19F169" w14:textId="77777777" w:rsidR="00784380" w:rsidRDefault="00784380" w:rsidP="00DF3215"/>
    <w:p w14:paraId="1FBBD232" w14:textId="77777777" w:rsidR="00784380" w:rsidRDefault="00784380" w:rsidP="00DF3215"/>
    <w:p w14:paraId="35E695DC" w14:textId="77777777" w:rsidR="00784380" w:rsidRDefault="00784380" w:rsidP="00DF3215"/>
    <w:p w14:paraId="05E8FED9" w14:textId="77777777" w:rsidR="00904DBE" w:rsidRDefault="00000000" w:rsidP="00904DBE">
      <w:pPr>
        <w:pStyle w:val="SectionTitle"/>
      </w:pPr>
      <w:sdt>
        <w:sdtPr>
          <w:id w:val="-1254123792"/>
          <w:placeholder>
            <w:docPart w:val="1EED97254C274C76B56378FA0036B8DA"/>
          </w:placeholder>
          <w:temporary/>
          <w:showingPlcHdr/>
          <w15:appearance w15:val="hidden"/>
        </w:sdtPr>
        <w:sdtContent>
          <w:r w:rsidR="00904DBE" w:rsidRPr="576062CF">
            <w:t>Abstract</w:t>
          </w:r>
        </w:sdtContent>
      </w:sdt>
      <w:r w:rsidR="00904DBE" w:rsidRPr="00FD478C">
        <w:t xml:space="preserve"> </w:t>
      </w:r>
    </w:p>
    <w:p w14:paraId="5CF4AFB8" w14:textId="0E300C53" w:rsidR="576062CF" w:rsidRDefault="00784380" w:rsidP="00784380">
      <w:pPr>
        <w:pStyle w:val="NoIndent"/>
      </w:pPr>
      <w:r w:rsidRPr="00784380">
        <w:t>The Online Food Ordering and Delivery Management System allows customers to order meals from various restaurants, manage current orders, and track deliveries. Restaurants can list menu items, and delivery drivers can fulfill delivery requests. The system ensures real-time updates via triggers and stored procedures, maintaining consistency and automation in order tracking</w:t>
      </w:r>
    </w:p>
    <w:p w14:paraId="320613FD" w14:textId="77777777" w:rsidR="576062CF" w:rsidRDefault="576062CF">
      <w:r>
        <w:br w:type="page"/>
      </w:r>
    </w:p>
    <w:p w14:paraId="2E39AB33" w14:textId="225F7BE8" w:rsidR="00500997" w:rsidRDefault="00784380" w:rsidP="00500997">
      <w:pPr>
        <w:pStyle w:val="SectionTitle"/>
      </w:pPr>
      <w:r>
        <w:lastRenderedPageBreak/>
        <w:t>User Requirement Specifications(URS)</w:t>
      </w:r>
      <w:r w:rsidR="00500997" w:rsidRPr="00FD478C">
        <w:t xml:space="preserve"> </w:t>
      </w:r>
    </w:p>
    <w:p w14:paraId="3CCAE560" w14:textId="77777777" w:rsidR="00784380" w:rsidRDefault="00784380" w:rsidP="00784380">
      <w:pPr>
        <w:ind w:firstLine="0"/>
        <w:rPr>
          <w:b/>
          <w:bCs/>
          <w:lang w:val="en-IN"/>
        </w:rPr>
      </w:pPr>
      <w:r w:rsidRPr="00784380">
        <w:rPr>
          <w:b/>
          <w:bCs/>
          <w:lang w:val="en-IN"/>
        </w:rPr>
        <w:t>Purpose</w:t>
      </w:r>
      <w:r>
        <w:rPr>
          <w:b/>
          <w:bCs/>
          <w:lang w:val="en-IN"/>
        </w:rPr>
        <w:t xml:space="preserve"> :</w:t>
      </w:r>
    </w:p>
    <w:p w14:paraId="50F9D8FB" w14:textId="2CDD31C4" w:rsidR="00784380" w:rsidRDefault="00784380" w:rsidP="00784380">
      <w:pPr>
        <w:ind w:firstLine="0"/>
        <w:rPr>
          <w:lang w:val="en-IN"/>
        </w:rPr>
      </w:pPr>
      <w:r w:rsidRPr="00784380">
        <w:rPr>
          <w:lang w:val="en-IN"/>
        </w:rPr>
        <w:t>The purpose of this project is to design and implement a database system for managing food ordering, restaurant menus, and deliveries. The system automates order placement, tracking, and revenue calculation using SQL triggers, procedures, and functions.</w:t>
      </w:r>
      <w:r>
        <w:rPr>
          <w:lang w:val="en-IN"/>
        </w:rPr>
        <w:t xml:space="preserve"> </w:t>
      </w:r>
    </w:p>
    <w:p w14:paraId="03F5596A" w14:textId="77777777" w:rsidR="00784380" w:rsidRDefault="00784380" w:rsidP="00784380">
      <w:pPr>
        <w:ind w:firstLine="0"/>
        <w:rPr>
          <w:b/>
          <w:bCs/>
          <w:lang w:val="en-IN"/>
        </w:rPr>
      </w:pPr>
      <w:r w:rsidRPr="00784380">
        <w:rPr>
          <w:b/>
          <w:bCs/>
          <w:lang w:val="en-IN"/>
        </w:rPr>
        <w:t>Scope</w:t>
      </w:r>
      <w:r>
        <w:rPr>
          <w:b/>
          <w:bCs/>
          <w:lang w:val="en-IN"/>
        </w:rPr>
        <w:t xml:space="preserve"> :</w:t>
      </w:r>
    </w:p>
    <w:p w14:paraId="5610ADFB" w14:textId="77777777" w:rsidR="00784380" w:rsidRDefault="00784380" w:rsidP="00784380">
      <w:pPr>
        <w:ind w:firstLine="0"/>
        <w:rPr>
          <w:lang w:val="en-IN"/>
        </w:rPr>
      </w:pPr>
      <w:r w:rsidRPr="00784380">
        <w:rPr>
          <w:lang w:val="en-IN"/>
        </w:rPr>
        <w:t>The system supports multiple users — customers, restaurants, and delivery drivers. It manages customer data, restaurant menus, orders, order items, and deliveries. It also provides analytical features such as total revenue, active order count, and driver earnings. The project integrates MySQL with a Tkinter GUI for a functional front-end interface.</w:t>
      </w:r>
      <w:r>
        <w:rPr>
          <w:lang w:val="en-IN"/>
        </w:rPr>
        <w:t xml:space="preserve"> </w:t>
      </w:r>
    </w:p>
    <w:p w14:paraId="05562B9B" w14:textId="77777777" w:rsidR="00784380" w:rsidRDefault="00784380" w:rsidP="00784380">
      <w:pPr>
        <w:ind w:firstLine="0"/>
        <w:rPr>
          <w:lang w:val="en-IN"/>
        </w:rPr>
      </w:pPr>
      <w:r w:rsidRPr="00784380">
        <w:rPr>
          <w:b/>
          <w:bCs/>
          <w:lang w:val="en-IN"/>
        </w:rPr>
        <w:t>Detailed Description</w:t>
      </w:r>
      <w:r>
        <w:rPr>
          <w:b/>
          <w:bCs/>
          <w:lang w:val="en-IN"/>
        </w:rPr>
        <w:t xml:space="preserve"> :</w:t>
      </w:r>
    </w:p>
    <w:p w14:paraId="756998A5" w14:textId="55D390AE" w:rsidR="576062CF" w:rsidRDefault="00784380" w:rsidP="00784380">
      <w:pPr>
        <w:ind w:firstLine="0"/>
      </w:pPr>
      <w:r w:rsidRPr="00784380">
        <w:rPr>
          <w:lang w:val="en-IN"/>
        </w:rPr>
        <w:t>Customers can place orders from different restaurants through the interface. Each restaurant maintains its menu, and multiple customers can order simultaneously. Once an order is placed, it’s automatically recorded in the current orders list. Triggers ensure that totals are updated whenever new order items are added. After a delivery is assigned, the system updates delivery status and calculates delivery fees.</w:t>
      </w:r>
      <w:r>
        <w:rPr>
          <w:lang w:val="en-IN"/>
        </w:rPr>
        <w:t xml:space="preserve"> </w:t>
      </w:r>
      <w:r w:rsidRPr="00784380">
        <w:rPr>
          <w:lang w:val="en-IN"/>
        </w:rPr>
        <w:t>The system’s backend includes relational tables for customers, orders, order_items, restaurants, menu, deliveries, and delivery_drivers. The system also includes automation logic through SQL triggers and business logic using stored procedures and functions. A GUI interface built using Python’s Tkinter library allows users to interact with the system to place orders, assign deliveries, and view statistics.</w:t>
      </w:r>
      <w:r>
        <w:rPr>
          <w:lang w:val="en-IN"/>
        </w:rPr>
        <w:t xml:space="preserve"> </w:t>
      </w:r>
      <w:r w:rsidR="72E609EB">
        <w:t xml:space="preserve"> </w:t>
      </w:r>
    </w:p>
    <w:p w14:paraId="2A6A0101" w14:textId="77777777" w:rsidR="00784380" w:rsidRDefault="00784380" w:rsidP="00784380">
      <w:pPr>
        <w:ind w:firstLine="0"/>
      </w:pPr>
    </w:p>
    <w:p w14:paraId="29AEBD9E" w14:textId="77777777" w:rsidR="00784380" w:rsidRDefault="00784380" w:rsidP="00784380">
      <w:pPr>
        <w:ind w:firstLine="0"/>
      </w:pPr>
    </w:p>
    <w:p w14:paraId="21F267E7" w14:textId="77777777" w:rsidR="00784380" w:rsidRDefault="00784380" w:rsidP="00784380">
      <w:pPr>
        <w:ind w:firstLine="0"/>
      </w:pPr>
    </w:p>
    <w:p w14:paraId="7DFADCFB" w14:textId="77777777" w:rsidR="00784380" w:rsidRDefault="00784380" w:rsidP="00784380">
      <w:pPr>
        <w:ind w:firstLine="0"/>
      </w:pPr>
    </w:p>
    <w:p w14:paraId="7BC0D18B" w14:textId="77777777" w:rsidR="00784380" w:rsidRDefault="00784380" w:rsidP="00784380">
      <w:pPr>
        <w:ind w:firstLine="0"/>
      </w:pPr>
    </w:p>
    <w:p w14:paraId="6F11D8F7" w14:textId="541F3375" w:rsidR="576062CF" w:rsidRPr="007D4A2B" w:rsidRDefault="00784380" w:rsidP="007D4A2B">
      <w:pPr>
        <w:pStyle w:val="Heading1"/>
      </w:pPr>
      <w:r>
        <w:lastRenderedPageBreak/>
        <w:t>Functional Requirements</w:t>
      </w:r>
      <w:r w:rsidR="576062CF" w:rsidRPr="007D4A2B">
        <w:t xml:space="preserve"> </w:t>
      </w:r>
    </w:p>
    <w:tbl>
      <w:tblPr>
        <w:tblStyle w:val="PlainTable1"/>
        <w:tblpPr w:leftFromText="180" w:rightFromText="180" w:horzAnchor="margin" w:tblpY="456"/>
        <w:tblW w:w="10060" w:type="dxa"/>
        <w:tblLook w:val="04A0" w:firstRow="1" w:lastRow="0" w:firstColumn="1" w:lastColumn="0" w:noHBand="0" w:noVBand="1"/>
      </w:tblPr>
      <w:tblGrid>
        <w:gridCol w:w="3681"/>
        <w:gridCol w:w="6379"/>
      </w:tblGrid>
      <w:tr w:rsidR="00784380" w:rsidRPr="00784380" w14:paraId="4881EF3E" w14:textId="77777777" w:rsidTr="00784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1D823C6A" w14:textId="77777777" w:rsidR="00784380" w:rsidRPr="00784380" w:rsidRDefault="00784380" w:rsidP="00784380">
            <w:pPr>
              <w:rPr>
                <w:lang w:val="en-IN"/>
              </w:rPr>
            </w:pPr>
            <w:r w:rsidRPr="00784380">
              <w:rPr>
                <w:lang w:val="en-IN"/>
              </w:rPr>
              <w:t>Functionality</w:t>
            </w:r>
          </w:p>
        </w:tc>
        <w:tc>
          <w:tcPr>
            <w:tcW w:w="6379" w:type="dxa"/>
            <w:hideMark/>
          </w:tcPr>
          <w:p w14:paraId="285463B5" w14:textId="77777777" w:rsidR="00784380" w:rsidRPr="00784380" w:rsidRDefault="00784380" w:rsidP="00784380">
            <w:pPr>
              <w:cnfStyle w:val="100000000000" w:firstRow="1" w:lastRow="0" w:firstColumn="0" w:lastColumn="0" w:oddVBand="0" w:evenVBand="0" w:oddHBand="0" w:evenHBand="0" w:firstRowFirstColumn="0" w:firstRowLastColumn="0" w:lastRowFirstColumn="0" w:lastRowLastColumn="0"/>
              <w:rPr>
                <w:lang w:val="en-IN"/>
              </w:rPr>
            </w:pPr>
            <w:r w:rsidRPr="00784380">
              <w:rPr>
                <w:lang w:val="en-IN"/>
              </w:rPr>
              <w:t>Description</w:t>
            </w:r>
          </w:p>
        </w:tc>
      </w:tr>
      <w:tr w:rsidR="00784380" w:rsidRPr="00784380" w14:paraId="76980AEB" w14:textId="77777777" w:rsidTr="00784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3BC40B38" w14:textId="77777777" w:rsidR="00784380" w:rsidRPr="00784380" w:rsidRDefault="00784380" w:rsidP="00784380">
            <w:pPr>
              <w:rPr>
                <w:lang w:val="en-IN"/>
              </w:rPr>
            </w:pPr>
            <w:r w:rsidRPr="00784380">
              <w:rPr>
                <w:lang w:val="en-IN"/>
              </w:rPr>
              <w:t>Add new customer</w:t>
            </w:r>
          </w:p>
        </w:tc>
        <w:tc>
          <w:tcPr>
            <w:tcW w:w="6379" w:type="dxa"/>
            <w:hideMark/>
          </w:tcPr>
          <w:p w14:paraId="6AEF3A2F" w14:textId="77777777" w:rsidR="00784380" w:rsidRPr="00784380" w:rsidRDefault="00784380" w:rsidP="00784380">
            <w:pPr>
              <w:cnfStyle w:val="000000100000" w:firstRow="0" w:lastRow="0" w:firstColumn="0" w:lastColumn="0" w:oddVBand="0" w:evenVBand="0" w:oddHBand="1" w:evenHBand="0" w:firstRowFirstColumn="0" w:firstRowLastColumn="0" w:lastRowFirstColumn="0" w:lastRowLastColumn="0"/>
              <w:rPr>
                <w:lang w:val="en-IN"/>
              </w:rPr>
            </w:pPr>
            <w:r w:rsidRPr="00784380">
              <w:rPr>
                <w:lang w:val="en-IN"/>
              </w:rPr>
              <w:t>Allows addition of a new customer to the system</w:t>
            </w:r>
          </w:p>
        </w:tc>
      </w:tr>
      <w:tr w:rsidR="00784380" w:rsidRPr="00784380" w14:paraId="281137F6" w14:textId="77777777" w:rsidTr="00784380">
        <w:tc>
          <w:tcPr>
            <w:cnfStyle w:val="001000000000" w:firstRow="0" w:lastRow="0" w:firstColumn="1" w:lastColumn="0" w:oddVBand="0" w:evenVBand="0" w:oddHBand="0" w:evenHBand="0" w:firstRowFirstColumn="0" w:firstRowLastColumn="0" w:lastRowFirstColumn="0" w:lastRowLastColumn="0"/>
            <w:tcW w:w="3681" w:type="dxa"/>
            <w:hideMark/>
          </w:tcPr>
          <w:p w14:paraId="41E7BE4D" w14:textId="77777777" w:rsidR="00784380" w:rsidRPr="00784380" w:rsidRDefault="00784380" w:rsidP="00784380">
            <w:pPr>
              <w:rPr>
                <w:lang w:val="en-IN"/>
              </w:rPr>
            </w:pPr>
            <w:r w:rsidRPr="00784380">
              <w:rPr>
                <w:lang w:val="en-IN"/>
              </w:rPr>
              <w:t>Place new order</w:t>
            </w:r>
          </w:p>
        </w:tc>
        <w:tc>
          <w:tcPr>
            <w:tcW w:w="6379" w:type="dxa"/>
            <w:hideMark/>
          </w:tcPr>
          <w:p w14:paraId="727C5D39" w14:textId="77777777" w:rsidR="00784380" w:rsidRPr="00784380" w:rsidRDefault="00784380" w:rsidP="00784380">
            <w:pPr>
              <w:cnfStyle w:val="000000000000" w:firstRow="0" w:lastRow="0" w:firstColumn="0" w:lastColumn="0" w:oddVBand="0" w:evenVBand="0" w:oddHBand="0" w:evenHBand="0" w:firstRowFirstColumn="0" w:firstRowLastColumn="0" w:lastRowFirstColumn="0" w:lastRowLastColumn="0"/>
              <w:rPr>
                <w:lang w:val="en-IN"/>
              </w:rPr>
            </w:pPr>
            <w:r w:rsidRPr="00784380">
              <w:rPr>
                <w:lang w:val="en-IN"/>
              </w:rPr>
              <w:t>Places a new order for an existing customer</w:t>
            </w:r>
          </w:p>
        </w:tc>
      </w:tr>
      <w:tr w:rsidR="00784380" w:rsidRPr="00784380" w14:paraId="4B78DF4D" w14:textId="77777777" w:rsidTr="00784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379CB3B5" w14:textId="77777777" w:rsidR="00784380" w:rsidRPr="00784380" w:rsidRDefault="00784380" w:rsidP="00784380">
            <w:pPr>
              <w:rPr>
                <w:lang w:val="en-IN"/>
              </w:rPr>
            </w:pPr>
            <w:r w:rsidRPr="00784380">
              <w:rPr>
                <w:lang w:val="en-IN"/>
              </w:rPr>
              <w:t>Add order items</w:t>
            </w:r>
          </w:p>
        </w:tc>
        <w:tc>
          <w:tcPr>
            <w:tcW w:w="6379" w:type="dxa"/>
            <w:hideMark/>
          </w:tcPr>
          <w:p w14:paraId="11A6EA58" w14:textId="77777777" w:rsidR="00784380" w:rsidRPr="00784380" w:rsidRDefault="00784380" w:rsidP="00784380">
            <w:pPr>
              <w:cnfStyle w:val="000000100000" w:firstRow="0" w:lastRow="0" w:firstColumn="0" w:lastColumn="0" w:oddVBand="0" w:evenVBand="0" w:oddHBand="1" w:evenHBand="0" w:firstRowFirstColumn="0" w:firstRowLastColumn="0" w:lastRowFirstColumn="0" w:lastRowLastColumn="0"/>
              <w:rPr>
                <w:lang w:val="en-IN"/>
              </w:rPr>
            </w:pPr>
            <w:r w:rsidRPr="00784380">
              <w:rPr>
                <w:lang w:val="en-IN"/>
              </w:rPr>
              <w:t>Adds menu items to a customer’s order</w:t>
            </w:r>
          </w:p>
        </w:tc>
      </w:tr>
      <w:tr w:rsidR="00784380" w:rsidRPr="00784380" w14:paraId="294F1647" w14:textId="77777777" w:rsidTr="00784380">
        <w:tc>
          <w:tcPr>
            <w:cnfStyle w:val="001000000000" w:firstRow="0" w:lastRow="0" w:firstColumn="1" w:lastColumn="0" w:oddVBand="0" w:evenVBand="0" w:oddHBand="0" w:evenHBand="0" w:firstRowFirstColumn="0" w:firstRowLastColumn="0" w:lastRowFirstColumn="0" w:lastRowLastColumn="0"/>
            <w:tcW w:w="3681" w:type="dxa"/>
            <w:hideMark/>
          </w:tcPr>
          <w:p w14:paraId="771B62B0" w14:textId="77777777" w:rsidR="00784380" w:rsidRPr="00784380" w:rsidRDefault="00784380" w:rsidP="00784380">
            <w:pPr>
              <w:rPr>
                <w:lang w:val="en-IN"/>
              </w:rPr>
            </w:pPr>
            <w:r w:rsidRPr="00784380">
              <w:rPr>
                <w:lang w:val="en-IN"/>
              </w:rPr>
              <w:t>Assign delivery</w:t>
            </w:r>
          </w:p>
        </w:tc>
        <w:tc>
          <w:tcPr>
            <w:tcW w:w="6379" w:type="dxa"/>
            <w:hideMark/>
          </w:tcPr>
          <w:p w14:paraId="70A5F258" w14:textId="77777777" w:rsidR="00784380" w:rsidRPr="00784380" w:rsidRDefault="00784380" w:rsidP="00784380">
            <w:pPr>
              <w:cnfStyle w:val="000000000000" w:firstRow="0" w:lastRow="0" w:firstColumn="0" w:lastColumn="0" w:oddVBand="0" w:evenVBand="0" w:oddHBand="0" w:evenHBand="0" w:firstRowFirstColumn="0" w:firstRowLastColumn="0" w:lastRowFirstColumn="0" w:lastRowLastColumn="0"/>
              <w:rPr>
                <w:lang w:val="en-IN"/>
              </w:rPr>
            </w:pPr>
            <w:r w:rsidRPr="00784380">
              <w:rPr>
                <w:lang w:val="en-IN"/>
              </w:rPr>
              <w:t>Assigns a delivery driver to an order</w:t>
            </w:r>
          </w:p>
        </w:tc>
      </w:tr>
      <w:tr w:rsidR="00784380" w:rsidRPr="00784380" w14:paraId="56353DCE" w14:textId="77777777" w:rsidTr="00784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5A166274" w14:textId="77777777" w:rsidR="00784380" w:rsidRPr="00784380" w:rsidRDefault="00784380" w:rsidP="00784380">
            <w:pPr>
              <w:rPr>
                <w:lang w:val="en-IN"/>
              </w:rPr>
            </w:pPr>
            <w:r w:rsidRPr="00784380">
              <w:rPr>
                <w:lang w:val="en-IN"/>
              </w:rPr>
              <w:t>Calculate total order amount</w:t>
            </w:r>
          </w:p>
        </w:tc>
        <w:tc>
          <w:tcPr>
            <w:tcW w:w="6379" w:type="dxa"/>
            <w:hideMark/>
          </w:tcPr>
          <w:p w14:paraId="27CBF2FB" w14:textId="77777777" w:rsidR="00784380" w:rsidRPr="00784380" w:rsidRDefault="00784380" w:rsidP="00784380">
            <w:pPr>
              <w:cnfStyle w:val="000000100000" w:firstRow="0" w:lastRow="0" w:firstColumn="0" w:lastColumn="0" w:oddVBand="0" w:evenVBand="0" w:oddHBand="1" w:evenHBand="0" w:firstRowFirstColumn="0" w:firstRowLastColumn="0" w:lastRowFirstColumn="0" w:lastRowLastColumn="0"/>
              <w:rPr>
                <w:lang w:val="en-IN"/>
              </w:rPr>
            </w:pPr>
            <w:r w:rsidRPr="00784380">
              <w:rPr>
                <w:lang w:val="en-IN"/>
              </w:rPr>
              <w:t>Automatically updates order total using triggers</w:t>
            </w:r>
          </w:p>
        </w:tc>
      </w:tr>
      <w:tr w:rsidR="00784380" w:rsidRPr="00784380" w14:paraId="6ADB916A" w14:textId="77777777" w:rsidTr="00784380">
        <w:tc>
          <w:tcPr>
            <w:cnfStyle w:val="001000000000" w:firstRow="0" w:lastRow="0" w:firstColumn="1" w:lastColumn="0" w:oddVBand="0" w:evenVBand="0" w:oddHBand="0" w:evenHBand="0" w:firstRowFirstColumn="0" w:firstRowLastColumn="0" w:lastRowFirstColumn="0" w:lastRowLastColumn="0"/>
            <w:tcW w:w="3681" w:type="dxa"/>
            <w:hideMark/>
          </w:tcPr>
          <w:p w14:paraId="5390F1A2" w14:textId="77777777" w:rsidR="00784380" w:rsidRPr="00784380" w:rsidRDefault="00784380" w:rsidP="00784380">
            <w:pPr>
              <w:rPr>
                <w:lang w:val="en-IN"/>
              </w:rPr>
            </w:pPr>
            <w:r w:rsidRPr="00784380">
              <w:rPr>
                <w:lang w:val="en-IN"/>
              </w:rPr>
              <w:t>Track current orders</w:t>
            </w:r>
          </w:p>
        </w:tc>
        <w:tc>
          <w:tcPr>
            <w:tcW w:w="6379" w:type="dxa"/>
            <w:hideMark/>
          </w:tcPr>
          <w:p w14:paraId="7A92BFF8" w14:textId="77777777" w:rsidR="00784380" w:rsidRPr="00784380" w:rsidRDefault="00784380" w:rsidP="00784380">
            <w:pPr>
              <w:cnfStyle w:val="000000000000" w:firstRow="0" w:lastRow="0" w:firstColumn="0" w:lastColumn="0" w:oddVBand="0" w:evenVBand="0" w:oddHBand="0" w:evenHBand="0" w:firstRowFirstColumn="0" w:firstRowLastColumn="0" w:lastRowFirstColumn="0" w:lastRowLastColumn="0"/>
              <w:rPr>
                <w:lang w:val="en-IN"/>
              </w:rPr>
            </w:pPr>
            <w:r w:rsidRPr="00784380">
              <w:rPr>
                <w:lang w:val="en-IN"/>
              </w:rPr>
              <w:t>Shows which orders are still active</w:t>
            </w:r>
          </w:p>
        </w:tc>
      </w:tr>
      <w:tr w:rsidR="00784380" w:rsidRPr="00784380" w14:paraId="0A734CE4" w14:textId="77777777" w:rsidTr="00784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04668752" w14:textId="77777777" w:rsidR="00784380" w:rsidRPr="00784380" w:rsidRDefault="00784380" w:rsidP="00784380">
            <w:pPr>
              <w:rPr>
                <w:lang w:val="en-IN"/>
              </w:rPr>
            </w:pPr>
            <w:r w:rsidRPr="00784380">
              <w:rPr>
                <w:lang w:val="en-IN"/>
              </w:rPr>
              <w:t>Calculate restaurant revenue</w:t>
            </w:r>
          </w:p>
        </w:tc>
        <w:tc>
          <w:tcPr>
            <w:tcW w:w="6379" w:type="dxa"/>
            <w:hideMark/>
          </w:tcPr>
          <w:p w14:paraId="6C621959" w14:textId="77777777" w:rsidR="00784380" w:rsidRPr="00784380" w:rsidRDefault="00784380" w:rsidP="00784380">
            <w:pPr>
              <w:cnfStyle w:val="000000100000" w:firstRow="0" w:lastRow="0" w:firstColumn="0" w:lastColumn="0" w:oddVBand="0" w:evenVBand="0" w:oddHBand="1" w:evenHBand="0" w:firstRowFirstColumn="0" w:firstRowLastColumn="0" w:lastRowFirstColumn="0" w:lastRowLastColumn="0"/>
              <w:rPr>
                <w:lang w:val="en-IN"/>
              </w:rPr>
            </w:pPr>
            <w:r w:rsidRPr="00784380">
              <w:rPr>
                <w:lang w:val="en-IN"/>
              </w:rPr>
              <w:t>Function to compute total revenue per restaurant</w:t>
            </w:r>
          </w:p>
        </w:tc>
      </w:tr>
      <w:tr w:rsidR="00784380" w:rsidRPr="00784380" w14:paraId="5BFD0E20" w14:textId="77777777" w:rsidTr="00784380">
        <w:tc>
          <w:tcPr>
            <w:cnfStyle w:val="001000000000" w:firstRow="0" w:lastRow="0" w:firstColumn="1" w:lastColumn="0" w:oddVBand="0" w:evenVBand="0" w:oddHBand="0" w:evenHBand="0" w:firstRowFirstColumn="0" w:firstRowLastColumn="0" w:lastRowFirstColumn="0" w:lastRowLastColumn="0"/>
            <w:tcW w:w="3681" w:type="dxa"/>
            <w:hideMark/>
          </w:tcPr>
          <w:p w14:paraId="04598D7D" w14:textId="77777777" w:rsidR="00784380" w:rsidRPr="00784380" w:rsidRDefault="00784380" w:rsidP="00784380">
            <w:pPr>
              <w:rPr>
                <w:lang w:val="en-IN"/>
              </w:rPr>
            </w:pPr>
            <w:r w:rsidRPr="00784380">
              <w:rPr>
                <w:lang w:val="en-IN"/>
              </w:rPr>
              <w:t>Calculate driver earnings</w:t>
            </w:r>
          </w:p>
        </w:tc>
        <w:tc>
          <w:tcPr>
            <w:tcW w:w="6379" w:type="dxa"/>
            <w:hideMark/>
          </w:tcPr>
          <w:p w14:paraId="7A95B2E6" w14:textId="77777777" w:rsidR="00784380" w:rsidRPr="00784380" w:rsidRDefault="00784380" w:rsidP="00784380">
            <w:pPr>
              <w:cnfStyle w:val="000000000000" w:firstRow="0" w:lastRow="0" w:firstColumn="0" w:lastColumn="0" w:oddVBand="0" w:evenVBand="0" w:oddHBand="0" w:evenHBand="0" w:firstRowFirstColumn="0" w:firstRowLastColumn="0" w:lastRowFirstColumn="0" w:lastRowLastColumn="0"/>
              <w:rPr>
                <w:lang w:val="en-IN"/>
              </w:rPr>
            </w:pPr>
            <w:r w:rsidRPr="00784380">
              <w:rPr>
                <w:lang w:val="en-IN"/>
              </w:rPr>
              <w:t>Function to compute total earnings for a driver</w:t>
            </w:r>
          </w:p>
        </w:tc>
      </w:tr>
      <w:tr w:rsidR="00784380" w:rsidRPr="00784380" w14:paraId="5D90C927" w14:textId="77777777" w:rsidTr="00784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1613C31C" w14:textId="77777777" w:rsidR="00784380" w:rsidRPr="00784380" w:rsidRDefault="00784380" w:rsidP="00784380">
            <w:pPr>
              <w:rPr>
                <w:lang w:val="en-IN"/>
              </w:rPr>
            </w:pPr>
            <w:r w:rsidRPr="00784380">
              <w:rPr>
                <w:lang w:val="en-IN"/>
              </w:rPr>
              <w:t>GUI Integration</w:t>
            </w:r>
          </w:p>
        </w:tc>
        <w:tc>
          <w:tcPr>
            <w:tcW w:w="6379" w:type="dxa"/>
            <w:hideMark/>
          </w:tcPr>
          <w:p w14:paraId="0F30C8B7" w14:textId="77777777" w:rsidR="00784380" w:rsidRPr="00784380" w:rsidRDefault="00784380" w:rsidP="00784380">
            <w:pPr>
              <w:cnfStyle w:val="000000100000" w:firstRow="0" w:lastRow="0" w:firstColumn="0" w:lastColumn="0" w:oddVBand="0" w:evenVBand="0" w:oddHBand="1" w:evenHBand="0" w:firstRowFirstColumn="0" w:firstRowLastColumn="0" w:lastRowFirstColumn="0" w:lastRowLastColumn="0"/>
              <w:rPr>
                <w:lang w:val="en-IN"/>
              </w:rPr>
            </w:pPr>
            <w:r w:rsidRPr="00784380">
              <w:rPr>
                <w:lang w:val="en-IN"/>
              </w:rPr>
              <w:t>Tkinter interface for placing orders and assigning deliveries</w:t>
            </w:r>
          </w:p>
        </w:tc>
      </w:tr>
    </w:tbl>
    <w:p w14:paraId="1ABD72A5" w14:textId="28CACE84" w:rsidR="576062CF" w:rsidRDefault="72E609EB" w:rsidP="576062CF">
      <w:r>
        <w:t xml:space="preserve"> </w:t>
      </w:r>
    </w:p>
    <w:p w14:paraId="70E3E19B" w14:textId="0774C4C5" w:rsidR="576062CF" w:rsidRPr="007D4A2B" w:rsidRDefault="00784380" w:rsidP="007D4A2B">
      <w:pPr>
        <w:pStyle w:val="Heading2"/>
      </w:pPr>
      <w:r>
        <w:t>Tools Used</w:t>
      </w:r>
      <w:r w:rsidR="576062CF" w:rsidRPr="007D4A2B">
        <w:t xml:space="preserve"> </w:t>
      </w:r>
    </w:p>
    <w:tbl>
      <w:tblPr>
        <w:tblStyle w:val="PlainTable2"/>
        <w:tblW w:w="0" w:type="auto"/>
        <w:tblLook w:val="04A0" w:firstRow="1" w:lastRow="0" w:firstColumn="1" w:lastColumn="0" w:noHBand="0" w:noVBand="1"/>
      </w:tblPr>
      <w:tblGrid>
        <w:gridCol w:w="3840"/>
        <w:gridCol w:w="4711"/>
      </w:tblGrid>
      <w:tr w:rsidR="00784380" w:rsidRPr="00784380" w14:paraId="124E0DC7" w14:textId="77777777" w:rsidTr="00784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89641" w14:textId="77777777" w:rsidR="00784380" w:rsidRPr="00784380" w:rsidRDefault="00784380" w:rsidP="00784380">
            <w:pPr>
              <w:rPr>
                <w:lang w:val="en-IN"/>
              </w:rPr>
            </w:pPr>
            <w:r w:rsidRPr="00784380">
              <w:rPr>
                <w:lang w:val="en-IN"/>
              </w:rPr>
              <w:t>Tool / Language</w:t>
            </w:r>
          </w:p>
        </w:tc>
        <w:tc>
          <w:tcPr>
            <w:tcW w:w="0" w:type="auto"/>
            <w:hideMark/>
          </w:tcPr>
          <w:p w14:paraId="61B906FD" w14:textId="77777777" w:rsidR="00784380" w:rsidRPr="00784380" w:rsidRDefault="00784380" w:rsidP="00784380">
            <w:pPr>
              <w:cnfStyle w:val="100000000000" w:firstRow="1" w:lastRow="0" w:firstColumn="0" w:lastColumn="0" w:oddVBand="0" w:evenVBand="0" w:oddHBand="0" w:evenHBand="0" w:firstRowFirstColumn="0" w:firstRowLastColumn="0" w:lastRowFirstColumn="0" w:lastRowLastColumn="0"/>
              <w:rPr>
                <w:lang w:val="en-IN"/>
              </w:rPr>
            </w:pPr>
            <w:r w:rsidRPr="00784380">
              <w:rPr>
                <w:lang w:val="en-IN"/>
              </w:rPr>
              <w:t>Purpose</w:t>
            </w:r>
          </w:p>
        </w:tc>
      </w:tr>
      <w:tr w:rsidR="00784380" w:rsidRPr="00784380" w14:paraId="294E2030" w14:textId="77777777" w:rsidTr="00784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3340E" w14:textId="77777777" w:rsidR="00784380" w:rsidRPr="00784380" w:rsidRDefault="00784380" w:rsidP="00784380">
            <w:pPr>
              <w:rPr>
                <w:lang w:val="en-IN"/>
              </w:rPr>
            </w:pPr>
            <w:r w:rsidRPr="00784380">
              <w:rPr>
                <w:lang w:val="en-IN"/>
              </w:rPr>
              <w:t>MySQL</w:t>
            </w:r>
          </w:p>
        </w:tc>
        <w:tc>
          <w:tcPr>
            <w:tcW w:w="0" w:type="auto"/>
            <w:hideMark/>
          </w:tcPr>
          <w:p w14:paraId="79A0CFBB" w14:textId="77777777" w:rsidR="00784380" w:rsidRPr="00784380" w:rsidRDefault="00784380" w:rsidP="00784380">
            <w:pPr>
              <w:cnfStyle w:val="000000100000" w:firstRow="0" w:lastRow="0" w:firstColumn="0" w:lastColumn="0" w:oddVBand="0" w:evenVBand="0" w:oddHBand="1" w:evenHBand="0" w:firstRowFirstColumn="0" w:firstRowLastColumn="0" w:lastRowFirstColumn="0" w:lastRowLastColumn="0"/>
              <w:rPr>
                <w:lang w:val="en-IN"/>
              </w:rPr>
            </w:pPr>
            <w:r w:rsidRPr="00784380">
              <w:rPr>
                <w:lang w:val="en-IN"/>
              </w:rPr>
              <w:t>Database</w:t>
            </w:r>
          </w:p>
        </w:tc>
      </w:tr>
      <w:tr w:rsidR="00784380" w:rsidRPr="00784380" w14:paraId="0F79318C" w14:textId="77777777" w:rsidTr="00784380">
        <w:tc>
          <w:tcPr>
            <w:cnfStyle w:val="001000000000" w:firstRow="0" w:lastRow="0" w:firstColumn="1" w:lastColumn="0" w:oddVBand="0" w:evenVBand="0" w:oddHBand="0" w:evenHBand="0" w:firstRowFirstColumn="0" w:firstRowLastColumn="0" w:lastRowFirstColumn="0" w:lastRowLastColumn="0"/>
            <w:tcW w:w="0" w:type="auto"/>
            <w:hideMark/>
          </w:tcPr>
          <w:p w14:paraId="3535909A" w14:textId="77777777" w:rsidR="00784380" w:rsidRPr="00784380" w:rsidRDefault="00784380" w:rsidP="00784380">
            <w:pPr>
              <w:rPr>
                <w:lang w:val="en-IN"/>
              </w:rPr>
            </w:pPr>
            <w:r w:rsidRPr="00784380">
              <w:rPr>
                <w:lang w:val="en-IN"/>
              </w:rPr>
              <w:t>Python</w:t>
            </w:r>
          </w:p>
        </w:tc>
        <w:tc>
          <w:tcPr>
            <w:tcW w:w="0" w:type="auto"/>
            <w:hideMark/>
          </w:tcPr>
          <w:p w14:paraId="62F94281" w14:textId="77777777" w:rsidR="00784380" w:rsidRPr="00784380" w:rsidRDefault="00784380" w:rsidP="00784380">
            <w:pPr>
              <w:cnfStyle w:val="000000000000" w:firstRow="0" w:lastRow="0" w:firstColumn="0" w:lastColumn="0" w:oddVBand="0" w:evenVBand="0" w:oddHBand="0" w:evenHBand="0" w:firstRowFirstColumn="0" w:firstRowLastColumn="0" w:lastRowFirstColumn="0" w:lastRowLastColumn="0"/>
              <w:rPr>
                <w:lang w:val="en-IN"/>
              </w:rPr>
            </w:pPr>
            <w:r w:rsidRPr="00784380">
              <w:rPr>
                <w:lang w:val="en-IN"/>
              </w:rPr>
              <w:t>Programming language</w:t>
            </w:r>
          </w:p>
        </w:tc>
      </w:tr>
      <w:tr w:rsidR="00784380" w:rsidRPr="00784380" w14:paraId="4CE09F0B" w14:textId="77777777" w:rsidTr="00784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E83CE" w14:textId="77777777" w:rsidR="00784380" w:rsidRPr="00784380" w:rsidRDefault="00784380" w:rsidP="00784380">
            <w:pPr>
              <w:rPr>
                <w:lang w:val="en-IN"/>
              </w:rPr>
            </w:pPr>
            <w:r w:rsidRPr="00784380">
              <w:rPr>
                <w:lang w:val="en-IN"/>
              </w:rPr>
              <w:t>Tkinter</w:t>
            </w:r>
          </w:p>
        </w:tc>
        <w:tc>
          <w:tcPr>
            <w:tcW w:w="0" w:type="auto"/>
            <w:hideMark/>
          </w:tcPr>
          <w:p w14:paraId="25C3354D" w14:textId="77777777" w:rsidR="00784380" w:rsidRPr="00784380" w:rsidRDefault="00784380" w:rsidP="00784380">
            <w:pPr>
              <w:cnfStyle w:val="000000100000" w:firstRow="0" w:lastRow="0" w:firstColumn="0" w:lastColumn="0" w:oddVBand="0" w:evenVBand="0" w:oddHBand="1" w:evenHBand="0" w:firstRowFirstColumn="0" w:firstRowLastColumn="0" w:lastRowFirstColumn="0" w:lastRowLastColumn="0"/>
              <w:rPr>
                <w:lang w:val="en-IN"/>
              </w:rPr>
            </w:pPr>
            <w:r w:rsidRPr="00784380">
              <w:rPr>
                <w:lang w:val="en-IN"/>
              </w:rPr>
              <w:t>GUI framework</w:t>
            </w:r>
          </w:p>
        </w:tc>
      </w:tr>
      <w:tr w:rsidR="00784380" w:rsidRPr="00784380" w14:paraId="70CED40C" w14:textId="77777777" w:rsidTr="00784380">
        <w:tc>
          <w:tcPr>
            <w:cnfStyle w:val="001000000000" w:firstRow="0" w:lastRow="0" w:firstColumn="1" w:lastColumn="0" w:oddVBand="0" w:evenVBand="0" w:oddHBand="0" w:evenHBand="0" w:firstRowFirstColumn="0" w:firstRowLastColumn="0" w:lastRowFirstColumn="0" w:lastRowLastColumn="0"/>
            <w:tcW w:w="0" w:type="auto"/>
            <w:hideMark/>
          </w:tcPr>
          <w:p w14:paraId="60423B31" w14:textId="77777777" w:rsidR="00784380" w:rsidRPr="00784380" w:rsidRDefault="00784380" w:rsidP="00784380">
            <w:pPr>
              <w:rPr>
                <w:lang w:val="en-IN"/>
              </w:rPr>
            </w:pPr>
            <w:r w:rsidRPr="00784380">
              <w:rPr>
                <w:lang w:val="en-IN"/>
              </w:rPr>
              <w:t>MySQL Connector for Python</w:t>
            </w:r>
          </w:p>
        </w:tc>
        <w:tc>
          <w:tcPr>
            <w:tcW w:w="0" w:type="auto"/>
            <w:hideMark/>
          </w:tcPr>
          <w:p w14:paraId="67E5AA9A" w14:textId="77777777" w:rsidR="00784380" w:rsidRPr="00784380" w:rsidRDefault="00784380" w:rsidP="00784380">
            <w:pPr>
              <w:cnfStyle w:val="000000000000" w:firstRow="0" w:lastRow="0" w:firstColumn="0" w:lastColumn="0" w:oddVBand="0" w:evenVBand="0" w:oddHBand="0" w:evenHBand="0" w:firstRowFirstColumn="0" w:firstRowLastColumn="0" w:lastRowFirstColumn="0" w:lastRowLastColumn="0"/>
              <w:rPr>
                <w:lang w:val="en-IN"/>
              </w:rPr>
            </w:pPr>
            <w:r w:rsidRPr="00784380">
              <w:rPr>
                <w:lang w:val="en-IN"/>
              </w:rPr>
              <w:t>Database connectivity</w:t>
            </w:r>
          </w:p>
        </w:tc>
      </w:tr>
      <w:tr w:rsidR="00784380" w:rsidRPr="00784380" w14:paraId="0E841469" w14:textId="77777777" w:rsidTr="00784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9C519" w14:textId="77777777" w:rsidR="00784380" w:rsidRPr="00784380" w:rsidRDefault="00784380" w:rsidP="00784380">
            <w:pPr>
              <w:rPr>
                <w:lang w:val="en-IN"/>
              </w:rPr>
            </w:pPr>
            <w:r w:rsidRPr="00784380">
              <w:rPr>
                <w:lang w:val="en-IN"/>
              </w:rPr>
              <w:t>SQL Workbench / phpMyAdmin</w:t>
            </w:r>
          </w:p>
        </w:tc>
        <w:tc>
          <w:tcPr>
            <w:tcW w:w="0" w:type="auto"/>
            <w:hideMark/>
          </w:tcPr>
          <w:p w14:paraId="10FB29ED" w14:textId="77777777" w:rsidR="00784380" w:rsidRPr="00784380" w:rsidRDefault="00784380" w:rsidP="00784380">
            <w:pPr>
              <w:cnfStyle w:val="000000100000" w:firstRow="0" w:lastRow="0" w:firstColumn="0" w:lastColumn="0" w:oddVBand="0" w:evenVBand="0" w:oddHBand="1" w:evenHBand="0" w:firstRowFirstColumn="0" w:firstRowLastColumn="0" w:lastRowFirstColumn="0" w:lastRowLastColumn="0"/>
              <w:rPr>
                <w:lang w:val="en-IN"/>
              </w:rPr>
            </w:pPr>
            <w:r w:rsidRPr="00784380">
              <w:rPr>
                <w:lang w:val="en-IN"/>
              </w:rPr>
              <w:t>Database management</w:t>
            </w:r>
          </w:p>
        </w:tc>
      </w:tr>
      <w:tr w:rsidR="00784380" w:rsidRPr="00784380" w14:paraId="5EBF7C5E" w14:textId="77777777" w:rsidTr="00784380">
        <w:tc>
          <w:tcPr>
            <w:cnfStyle w:val="001000000000" w:firstRow="0" w:lastRow="0" w:firstColumn="1" w:lastColumn="0" w:oddVBand="0" w:evenVBand="0" w:oddHBand="0" w:evenHBand="0" w:firstRowFirstColumn="0" w:firstRowLastColumn="0" w:lastRowFirstColumn="0" w:lastRowLastColumn="0"/>
            <w:tcW w:w="0" w:type="auto"/>
            <w:hideMark/>
          </w:tcPr>
          <w:p w14:paraId="7C0FB32B" w14:textId="77777777" w:rsidR="00784380" w:rsidRPr="00784380" w:rsidRDefault="00784380" w:rsidP="00784380">
            <w:pPr>
              <w:rPr>
                <w:lang w:val="en-IN"/>
              </w:rPr>
            </w:pPr>
            <w:r w:rsidRPr="00784380">
              <w:rPr>
                <w:lang w:val="en-IN"/>
              </w:rPr>
              <w:t>GitHub</w:t>
            </w:r>
          </w:p>
        </w:tc>
        <w:tc>
          <w:tcPr>
            <w:tcW w:w="0" w:type="auto"/>
            <w:hideMark/>
          </w:tcPr>
          <w:p w14:paraId="01596D37" w14:textId="77777777" w:rsidR="00784380" w:rsidRPr="00784380" w:rsidRDefault="00784380" w:rsidP="00784380">
            <w:pPr>
              <w:cnfStyle w:val="000000000000" w:firstRow="0" w:lastRow="0" w:firstColumn="0" w:lastColumn="0" w:oddVBand="0" w:evenVBand="0" w:oddHBand="0" w:evenHBand="0" w:firstRowFirstColumn="0" w:firstRowLastColumn="0" w:lastRowFirstColumn="0" w:lastRowLastColumn="0"/>
              <w:rPr>
                <w:lang w:val="en-IN"/>
              </w:rPr>
            </w:pPr>
            <w:r w:rsidRPr="00784380">
              <w:rPr>
                <w:lang w:val="en-IN"/>
              </w:rPr>
              <w:t>Version control and submission repository</w:t>
            </w:r>
          </w:p>
        </w:tc>
      </w:tr>
    </w:tbl>
    <w:p w14:paraId="7152E3F4" w14:textId="764197CD" w:rsidR="576062CF" w:rsidRDefault="72E609EB" w:rsidP="576062CF">
      <w:r>
        <w:t xml:space="preserve"> </w:t>
      </w:r>
    </w:p>
    <w:p w14:paraId="117E92A0" w14:textId="77777777" w:rsidR="00784380" w:rsidRDefault="00784380" w:rsidP="576062CF"/>
    <w:p w14:paraId="4E83926E" w14:textId="77777777" w:rsidR="00784380" w:rsidRDefault="00784380" w:rsidP="576062CF"/>
    <w:p w14:paraId="06FBDC77" w14:textId="77777777" w:rsidR="00784380" w:rsidRDefault="00784380" w:rsidP="576062CF"/>
    <w:p w14:paraId="13FFF02B" w14:textId="089BB8A7" w:rsidR="576062CF" w:rsidRPr="007D4A2B" w:rsidRDefault="00784380" w:rsidP="007D4A2B">
      <w:pPr>
        <w:pStyle w:val="Heading3"/>
      </w:pPr>
      <w:r>
        <w:lastRenderedPageBreak/>
        <w:t>ER Diagram</w:t>
      </w:r>
      <w:r w:rsidR="576062CF" w:rsidRPr="007D4A2B">
        <w:t xml:space="preserve"> </w:t>
      </w:r>
    </w:p>
    <w:p w14:paraId="5CAD6415" w14:textId="657BE0A7" w:rsidR="006F4709" w:rsidRDefault="00784380" w:rsidP="006F4709">
      <w:r w:rsidRPr="00784380">
        <w:rPr>
          <w:noProof/>
        </w:rPr>
        <w:drawing>
          <wp:inline distT="0" distB="0" distL="0" distR="0" wp14:anchorId="5C665749" wp14:editId="533098EA">
            <wp:extent cx="5943600" cy="4105910"/>
            <wp:effectExtent l="0" t="0" r="0" b="8890"/>
            <wp:docPr id="15433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79464" name=""/>
                    <pic:cNvPicPr/>
                  </pic:nvPicPr>
                  <pic:blipFill>
                    <a:blip r:embed="rId10"/>
                    <a:stretch>
                      <a:fillRect/>
                    </a:stretch>
                  </pic:blipFill>
                  <pic:spPr>
                    <a:xfrm>
                      <a:off x="0" y="0"/>
                      <a:ext cx="5943600" cy="4105910"/>
                    </a:xfrm>
                    <a:prstGeom prst="rect">
                      <a:avLst/>
                    </a:prstGeom>
                  </pic:spPr>
                </pic:pic>
              </a:graphicData>
            </a:graphic>
          </wp:inline>
        </w:drawing>
      </w:r>
      <w:r w:rsidR="006F4709">
        <w:t xml:space="preserve"> </w:t>
      </w:r>
    </w:p>
    <w:p w14:paraId="0F120B45" w14:textId="77777777" w:rsidR="006B43EF" w:rsidRDefault="006B43EF" w:rsidP="576062CF">
      <w:pPr>
        <w:rPr>
          <w:rStyle w:val="Heading4Char"/>
        </w:rPr>
      </w:pPr>
    </w:p>
    <w:p w14:paraId="3ACD0517" w14:textId="77777777" w:rsidR="006B43EF" w:rsidRDefault="006B43EF" w:rsidP="576062CF">
      <w:pPr>
        <w:rPr>
          <w:rStyle w:val="Heading4Char"/>
        </w:rPr>
      </w:pPr>
    </w:p>
    <w:p w14:paraId="1D98BCD9" w14:textId="77777777" w:rsidR="006B43EF" w:rsidRDefault="006B43EF" w:rsidP="576062CF">
      <w:pPr>
        <w:rPr>
          <w:rStyle w:val="Heading4Char"/>
        </w:rPr>
      </w:pPr>
    </w:p>
    <w:p w14:paraId="7662274A" w14:textId="77777777" w:rsidR="006B43EF" w:rsidRDefault="006B43EF" w:rsidP="576062CF">
      <w:pPr>
        <w:rPr>
          <w:rStyle w:val="Heading4Char"/>
        </w:rPr>
      </w:pPr>
    </w:p>
    <w:p w14:paraId="06169A33" w14:textId="77777777" w:rsidR="006B43EF" w:rsidRDefault="006B43EF" w:rsidP="576062CF">
      <w:pPr>
        <w:rPr>
          <w:rStyle w:val="Heading4Char"/>
        </w:rPr>
      </w:pPr>
    </w:p>
    <w:p w14:paraId="520C0FE4" w14:textId="77777777" w:rsidR="006B43EF" w:rsidRDefault="006B43EF" w:rsidP="576062CF">
      <w:pPr>
        <w:rPr>
          <w:rStyle w:val="Heading4Char"/>
        </w:rPr>
      </w:pPr>
    </w:p>
    <w:p w14:paraId="7A2F8359" w14:textId="77777777" w:rsidR="006B43EF" w:rsidRDefault="006B43EF" w:rsidP="576062CF">
      <w:pPr>
        <w:rPr>
          <w:rStyle w:val="Heading4Char"/>
        </w:rPr>
      </w:pPr>
    </w:p>
    <w:p w14:paraId="1D5308E5" w14:textId="77777777" w:rsidR="006B43EF" w:rsidRDefault="006B43EF" w:rsidP="576062CF">
      <w:pPr>
        <w:rPr>
          <w:rStyle w:val="Heading4Char"/>
        </w:rPr>
      </w:pPr>
    </w:p>
    <w:p w14:paraId="429E3A44" w14:textId="77777777" w:rsidR="006B43EF" w:rsidRDefault="006B43EF" w:rsidP="576062CF">
      <w:pPr>
        <w:rPr>
          <w:rStyle w:val="Heading4Char"/>
        </w:rPr>
      </w:pPr>
    </w:p>
    <w:p w14:paraId="41B3C18F" w14:textId="77777777" w:rsidR="006B43EF" w:rsidRDefault="006B43EF" w:rsidP="576062CF">
      <w:pPr>
        <w:rPr>
          <w:rStyle w:val="Heading4Char"/>
        </w:rPr>
      </w:pPr>
    </w:p>
    <w:p w14:paraId="56781A2F" w14:textId="77777777" w:rsidR="006B43EF" w:rsidRDefault="006B43EF" w:rsidP="576062CF">
      <w:pPr>
        <w:rPr>
          <w:rStyle w:val="Heading4Char"/>
        </w:rPr>
      </w:pPr>
    </w:p>
    <w:p w14:paraId="389DC6D1" w14:textId="28155C06" w:rsidR="00784380" w:rsidRDefault="00784380" w:rsidP="576062CF">
      <w:pPr>
        <w:rPr>
          <w:rStyle w:val="Heading4Char"/>
        </w:rPr>
      </w:pPr>
      <w:r>
        <w:rPr>
          <w:rStyle w:val="Heading4Char"/>
        </w:rPr>
        <w:lastRenderedPageBreak/>
        <w:t>Relational Schema</w:t>
      </w:r>
    </w:p>
    <w:p w14:paraId="69CBF1E7" w14:textId="08D0E459" w:rsidR="009107F7" w:rsidRPr="006B43EF" w:rsidRDefault="006F4709" w:rsidP="006B43EF">
      <w:pPr>
        <w:rPr>
          <w:b/>
          <w:bCs/>
        </w:rPr>
      </w:pPr>
      <w:r w:rsidRPr="006F4709">
        <w:t xml:space="preserve"> </w:t>
      </w:r>
      <w:r w:rsidR="00784380" w:rsidRPr="00784380">
        <w:rPr>
          <w:noProof/>
        </w:rPr>
        <w:drawing>
          <wp:inline distT="0" distB="0" distL="0" distR="0" wp14:anchorId="1FBA1E37" wp14:editId="0CE2823D">
            <wp:extent cx="7878818" cy="5397301"/>
            <wp:effectExtent l="2540" t="0" r="0" b="0"/>
            <wp:docPr id="147601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13356" name=""/>
                    <pic:cNvPicPr/>
                  </pic:nvPicPr>
                  <pic:blipFill>
                    <a:blip r:embed="rId11"/>
                    <a:stretch>
                      <a:fillRect/>
                    </a:stretch>
                  </pic:blipFill>
                  <pic:spPr>
                    <a:xfrm rot="16200000">
                      <a:off x="0" y="0"/>
                      <a:ext cx="7896832" cy="5409641"/>
                    </a:xfrm>
                    <a:prstGeom prst="rect">
                      <a:avLst/>
                    </a:prstGeom>
                  </pic:spPr>
                </pic:pic>
              </a:graphicData>
            </a:graphic>
          </wp:inline>
        </w:drawing>
      </w:r>
      <w:r w:rsidR="72E609EB">
        <w:t xml:space="preserve"> </w:t>
      </w:r>
    </w:p>
    <w:p w14:paraId="0DC59216" w14:textId="04E1D6A0" w:rsidR="009107F7" w:rsidRDefault="006B43EF" w:rsidP="006B43EF">
      <w:pPr>
        <w:ind w:firstLine="0"/>
        <w:rPr>
          <w:rStyle w:val="Heading5Char"/>
        </w:rPr>
      </w:pPr>
      <w:r>
        <w:rPr>
          <w:rStyle w:val="Heading5Char"/>
        </w:rPr>
        <w:lastRenderedPageBreak/>
        <w:t>D</w:t>
      </w:r>
      <w:r w:rsidR="009107F7">
        <w:rPr>
          <w:rStyle w:val="Heading5Char"/>
        </w:rPr>
        <w:t>DL Commands</w:t>
      </w:r>
    </w:p>
    <w:p w14:paraId="2D5B5978" w14:textId="77777777" w:rsidR="009107F7" w:rsidRPr="009107F7" w:rsidRDefault="72E609EB"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7D4A2B">
        <w:rPr>
          <w:rStyle w:val="Heading5Char"/>
        </w:rPr>
        <w:t xml:space="preserve"> </w:t>
      </w:r>
      <w:r w:rsidR="009107F7" w:rsidRPr="009107F7">
        <w:rPr>
          <w:rFonts w:ascii="Consolas" w:eastAsia="Times New Roman" w:hAnsi="Consolas" w:cs="Times New Roman"/>
          <w:color w:val="6A9955"/>
          <w:sz w:val="21"/>
          <w:szCs w:val="21"/>
          <w:lang w:val="en-IN" w:eastAsia="en-IN"/>
        </w:rPr>
        <w:t>-- ============================================================</w:t>
      </w:r>
    </w:p>
    <w:p w14:paraId="24840F6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DATABASE STRUCTURE: Online Food Ordering and Delivery System</w:t>
      </w:r>
    </w:p>
    <w:p w14:paraId="794F04A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w:t>
      </w:r>
    </w:p>
    <w:p w14:paraId="67737E7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54C8AE9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DATABASE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IF</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NOT</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EXISTS</w:t>
      </w:r>
      <w:r w:rsidRPr="009107F7">
        <w:rPr>
          <w:rFonts w:ascii="Consolas" w:eastAsia="Times New Roman" w:hAnsi="Consolas" w:cs="Times New Roman"/>
          <w:color w:val="CCCCCC"/>
          <w:sz w:val="21"/>
          <w:szCs w:val="21"/>
          <w:lang w:val="en-IN" w:eastAsia="en-IN"/>
        </w:rPr>
        <w:t xml:space="preserve"> dbms_project;</w:t>
      </w:r>
    </w:p>
    <w:p w14:paraId="31DDE81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USE</w:t>
      </w:r>
      <w:r w:rsidRPr="009107F7">
        <w:rPr>
          <w:rFonts w:ascii="Consolas" w:eastAsia="Times New Roman" w:hAnsi="Consolas" w:cs="Times New Roman"/>
          <w:color w:val="CCCCCC"/>
          <w:sz w:val="21"/>
          <w:szCs w:val="21"/>
          <w:lang w:val="en-IN" w:eastAsia="en-IN"/>
        </w:rPr>
        <w:t xml:space="preserve"> dbms_project;</w:t>
      </w:r>
    </w:p>
    <w:p w14:paraId="291E688B"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0E9D655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w:t>
      </w:r>
    </w:p>
    <w:p w14:paraId="4745104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TABLES</w:t>
      </w:r>
    </w:p>
    <w:p w14:paraId="3F8E0F3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w:t>
      </w:r>
    </w:p>
    <w:p w14:paraId="47EA9D4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0E9F8C2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CUSTOMERS</w:t>
      </w:r>
    </w:p>
    <w:p w14:paraId="19D056D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TABLE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customers</w:t>
      </w:r>
      <w:r w:rsidRPr="009107F7">
        <w:rPr>
          <w:rFonts w:ascii="Consolas" w:eastAsia="Times New Roman" w:hAnsi="Consolas" w:cs="Times New Roman"/>
          <w:color w:val="CCCCCC"/>
          <w:sz w:val="21"/>
          <w:szCs w:val="21"/>
          <w:lang w:val="en-IN" w:eastAsia="en-IN"/>
        </w:rPr>
        <w:t xml:space="preserve"> (</w:t>
      </w:r>
    </w:p>
    <w:p w14:paraId="68A1139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Customer_ID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 xml:space="preserve"> AUTO_INCREMENT </w:t>
      </w:r>
      <w:r w:rsidRPr="009107F7">
        <w:rPr>
          <w:rFonts w:ascii="Consolas" w:eastAsia="Times New Roman" w:hAnsi="Consolas" w:cs="Times New Roman"/>
          <w:color w:val="569CD6"/>
          <w:sz w:val="21"/>
          <w:szCs w:val="21"/>
          <w:lang w:val="en-IN" w:eastAsia="en-IN"/>
        </w:rPr>
        <w:t>PRIMARY KEY</w:t>
      </w:r>
      <w:r w:rsidRPr="009107F7">
        <w:rPr>
          <w:rFonts w:ascii="Consolas" w:eastAsia="Times New Roman" w:hAnsi="Consolas" w:cs="Times New Roman"/>
          <w:color w:val="CCCCCC"/>
          <w:sz w:val="21"/>
          <w:szCs w:val="21"/>
          <w:lang w:val="en-IN" w:eastAsia="en-IN"/>
        </w:rPr>
        <w:t>,</w:t>
      </w:r>
    </w:p>
    <w:p w14:paraId="067916EB"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First_Name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50</w:t>
      </w:r>
      <w:r w:rsidRPr="009107F7">
        <w:rPr>
          <w:rFonts w:ascii="Consolas" w:eastAsia="Times New Roman" w:hAnsi="Consolas" w:cs="Times New Roman"/>
          <w:color w:val="CCCCCC"/>
          <w:sz w:val="21"/>
          <w:szCs w:val="21"/>
          <w:lang w:val="en-IN" w:eastAsia="en-IN"/>
        </w:rPr>
        <w:t>),</w:t>
      </w:r>
    </w:p>
    <w:p w14:paraId="6E70FC6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Last_Name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50</w:t>
      </w:r>
      <w:r w:rsidRPr="009107F7">
        <w:rPr>
          <w:rFonts w:ascii="Consolas" w:eastAsia="Times New Roman" w:hAnsi="Consolas" w:cs="Times New Roman"/>
          <w:color w:val="CCCCCC"/>
          <w:sz w:val="21"/>
          <w:szCs w:val="21"/>
          <w:lang w:val="en-IN" w:eastAsia="en-IN"/>
        </w:rPr>
        <w:t>),</w:t>
      </w:r>
    </w:p>
    <w:p w14:paraId="7F8FDCB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Phone_No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15</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UNIQUE</w:t>
      </w:r>
      <w:r w:rsidRPr="009107F7">
        <w:rPr>
          <w:rFonts w:ascii="Consolas" w:eastAsia="Times New Roman" w:hAnsi="Consolas" w:cs="Times New Roman"/>
          <w:color w:val="CCCCCC"/>
          <w:sz w:val="21"/>
          <w:szCs w:val="21"/>
          <w:lang w:val="en-IN" w:eastAsia="en-IN"/>
        </w:rPr>
        <w:t>,</w:t>
      </w:r>
    </w:p>
    <w:p w14:paraId="4D1489CA"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Email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100</w:t>
      </w:r>
      <w:r w:rsidRPr="009107F7">
        <w:rPr>
          <w:rFonts w:ascii="Consolas" w:eastAsia="Times New Roman" w:hAnsi="Consolas" w:cs="Times New Roman"/>
          <w:color w:val="CCCCCC"/>
          <w:sz w:val="21"/>
          <w:szCs w:val="21"/>
          <w:lang w:val="en-IN" w:eastAsia="en-IN"/>
        </w:rPr>
        <w:t>)</w:t>
      </w:r>
    </w:p>
    <w:p w14:paraId="27F6F4B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w:t>
      </w:r>
    </w:p>
    <w:p w14:paraId="481693E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2535D29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RESTAURANTS</w:t>
      </w:r>
    </w:p>
    <w:p w14:paraId="1CDC255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TABLE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restaurants</w:t>
      </w:r>
      <w:r w:rsidRPr="009107F7">
        <w:rPr>
          <w:rFonts w:ascii="Consolas" w:eastAsia="Times New Roman" w:hAnsi="Consolas" w:cs="Times New Roman"/>
          <w:color w:val="CCCCCC"/>
          <w:sz w:val="21"/>
          <w:szCs w:val="21"/>
          <w:lang w:val="en-IN" w:eastAsia="en-IN"/>
        </w:rPr>
        <w:t xml:space="preserve"> (</w:t>
      </w:r>
    </w:p>
    <w:p w14:paraId="4490A56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Restaurant_ID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 xml:space="preserve"> AUTO_INCREMENT </w:t>
      </w:r>
      <w:r w:rsidRPr="009107F7">
        <w:rPr>
          <w:rFonts w:ascii="Consolas" w:eastAsia="Times New Roman" w:hAnsi="Consolas" w:cs="Times New Roman"/>
          <w:color w:val="569CD6"/>
          <w:sz w:val="21"/>
          <w:szCs w:val="21"/>
          <w:lang w:val="en-IN" w:eastAsia="en-IN"/>
        </w:rPr>
        <w:t>PRIMARY KEY</w:t>
      </w:r>
      <w:r w:rsidRPr="009107F7">
        <w:rPr>
          <w:rFonts w:ascii="Consolas" w:eastAsia="Times New Roman" w:hAnsi="Consolas" w:cs="Times New Roman"/>
          <w:color w:val="CCCCCC"/>
          <w:sz w:val="21"/>
          <w:szCs w:val="21"/>
          <w:lang w:val="en-IN" w:eastAsia="en-IN"/>
        </w:rPr>
        <w:t>,</w:t>
      </w:r>
    </w:p>
    <w:p w14:paraId="7C26993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Name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100</w:t>
      </w:r>
      <w:r w:rsidRPr="009107F7">
        <w:rPr>
          <w:rFonts w:ascii="Consolas" w:eastAsia="Times New Roman" w:hAnsi="Consolas" w:cs="Times New Roman"/>
          <w:color w:val="CCCCCC"/>
          <w:sz w:val="21"/>
          <w:szCs w:val="21"/>
          <w:lang w:val="en-IN" w:eastAsia="en-IN"/>
        </w:rPr>
        <w:t>),</w:t>
      </w:r>
    </w:p>
    <w:p w14:paraId="6FCFC3CA"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Address</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255</w:t>
      </w:r>
      <w:r w:rsidRPr="009107F7">
        <w:rPr>
          <w:rFonts w:ascii="Consolas" w:eastAsia="Times New Roman" w:hAnsi="Consolas" w:cs="Times New Roman"/>
          <w:color w:val="CCCCCC"/>
          <w:sz w:val="21"/>
          <w:szCs w:val="21"/>
          <w:lang w:val="en-IN" w:eastAsia="en-IN"/>
        </w:rPr>
        <w:t>),</w:t>
      </w:r>
    </w:p>
    <w:p w14:paraId="1097183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Phone_No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15</w:t>
      </w:r>
      <w:r w:rsidRPr="009107F7">
        <w:rPr>
          <w:rFonts w:ascii="Consolas" w:eastAsia="Times New Roman" w:hAnsi="Consolas" w:cs="Times New Roman"/>
          <w:color w:val="CCCCCC"/>
          <w:sz w:val="21"/>
          <w:szCs w:val="21"/>
          <w:lang w:val="en-IN" w:eastAsia="en-IN"/>
        </w:rPr>
        <w:t>)</w:t>
      </w:r>
    </w:p>
    <w:p w14:paraId="0F89BFB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w:t>
      </w:r>
    </w:p>
    <w:p w14:paraId="328D9ED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7E1438A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MENU (1:1 with RESTAURANTS)</w:t>
      </w:r>
    </w:p>
    <w:p w14:paraId="68CE83F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TABLE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menu</w:t>
      </w:r>
      <w:r w:rsidRPr="009107F7">
        <w:rPr>
          <w:rFonts w:ascii="Consolas" w:eastAsia="Times New Roman" w:hAnsi="Consolas" w:cs="Times New Roman"/>
          <w:color w:val="CCCCCC"/>
          <w:sz w:val="21"/>
          <w:szCs w:val="21"/>
          <w:lang w:val="en-IN" w:eastAsia="en-IN"/>
        </w:rPr>
        <w:t xml:space="preserve"> (</w:t>
      </w:r>
    </w:p>
    <w:p w14:paraId="55A942D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Menu_Item_ID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 xml:space="preserve"> AUTO_INCREMENT </w:t>
      </w:r>
      <w:r w:rsidRPr="009107F7">
        <w:rPr>
          <w:rFonts w:ascii="Consolas" w:eastAsia="Times New Roman" w:hAnsi="Consolas" w:cs="Times New Roman"/>
          <w:color w:val="569CD6"/>
          <w:sz w:val="21"/>
          <w:szCs w:val="21"/>
          <w:lang w:val="en-IN" w:eastAsia="en-IN"/>
        </w:rPr>
        <w:t>PRIMARY KEY</w:t>
      </w:r>
      <w:r w:rsidRPr="009107F7">
        <w:rPr>
          <w:rFonts w:ascii="Consolas" w:eastAsia="Times New Roman" w:hAnsi="Consolas" w:cs="Times New Roman"/>
          <w:color w:val="CCCCCC"/>
          <w:sz w:val="21"/>
          <w:szCs w:val="21"/>
          <w:lang w:val="en-IN" w:eastAsia="en-IN"/>
        </w:rPr>
        <w:t>,</w:t>
      </w:r>
    </w:p>
    <w:p w14:paraId="59752C9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Restaurant_ID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UNIQUE</w:t>
      </w:r>
      <w:r w:rsidRPr="009107F7">
        <w:rPr>
          <w:rFonts w:ascii="Consolas" w:eastAsia="Times New Roman" w:hAnsi="Consolas" w:cs="Times New Roman"/>
          <w:color w:val="CCCCCC"/>
          <w:sz w:val="21"/>
          <w:szCs w:val="21"/>
          <w:lang w:val="en-IN" w:eastAsia="en-IN"/>
        </w:rPr>
        <w:t>,</w:t>
      </w:r>
    </w:p>
    <w:p w14:paraId="7F3C361A"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Name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100</w:t>
      </w:r>
      <w:r w:rsidRPr="009107F7">
        <w:rPr>
          <w:rFonts w:ascii="Consolas" w:eastAsia="Times New Roman" w:hAnsi="Consolas" w:cs="Times New Roman"/>
          <w:color w:val="CCCCCC"/>
          <w:sz w:val="21"/>
          <w:szCs w:val="21"/>
          <w:lang w:val="en-IN" w:eastAsia="en-IN"/>
        </w:rPr>
        <w:t>),</w:t>
      </w:r>
    </w:p>
    <w:p w14:paraId="43F48BD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Description</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TEXT</w:t>
      </w:r>
      <w:r w:rsidRPr="009107F7">
        <w:rPr>
          <w:rFonts w:ascii="Consolas" w:eastAsia="Times New Roman" w:hAnsi="Consolas" w:cs="Times New Roman"/>
          <w:color w:val="CCCCCC"/>
          <w:sz w:val="21"/>
          <w:szCs w:val="21"/>
          <w:lang w:val="en-IN" w:eastAsia="en-IN"/>
        </w:rPr>
        <w:t>,</w:t>
      </w:r>
    </w:p>
    <w:p w14:paraId="17A49AE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Price </w:t>
      </w:r>
      <w:r w:rsidRPr="009107F7">
        <w:rPr>
          <w:rFonts w:ascii="Consolas" w:eastAsia="Times New Roman" w:hAnsi="Consolas" w:cs="Times New Roman"/>
          <w:color w:val="569CD6"/>
          <w:sz w:val="21"/>
          <w:szCs w:val="21"/>
          <w:lang w:val="en-IN" w:eastAsia="en-IN"/>
        </w:rPr>
        <w:t>DECIMAL</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w:t>
      </w:r>
      <w:r w:rsidRPr="009107F7">
        <w:rPr>
          <w:rFonts w:ascii="Consolas" w:eastAsia="Times New Roman" w:hAnsi="Consolas" w:cs="Times New Roman"/>
          <w:color w:val="CCCCCC"/>
          <w:sz w:val="21"/>
          <w:szCs w:val="21"/>
          <w:lang w:val="en-IN" w:eastAsia="en-IN"/>
        </w:rPr>
        <w:t>),</w:t>
      </w:r>
    </w:p>
    <w:p w14:paraId="20D68E4B"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FOREIGN KEY</w:t>
      </w:r>
      <w:r w:rsidRPr="009107F7">
        <w:rPr>
          <w:rFonts w:ascii="Consolas" w:eastAsia="Times New Roman" w:hAnsi="Consolas" w:cs="Times New Roman"/>
          <w:color w:val="CCCCCC"/>
          <w:sz w:val="21"/>
          <w:szCs w:val="21"/>
          <w:lang w:val="en-IN" w:eastAsia="en-IN"/>
        </w:rPr>
        <w:t xml:space="preserve"> (Restaurant_ID) </w:t>
      </w:r>
      <w:r w:rsidRPr="009107F7">
        <w:rPr>
          <w:rFonts w:ascii="Consolas" w:eastAsia="Times New Roman" w:hAnsi="Consolas" w:cs="Times New Roman"/>
          <w:color w:val="569CD6"/>
          <w:sz w:val="21"/>
          <w:szCs w:val="21"/>
          <w:lang w:val="en-IN" w:eastAsia="en-IN"/>
        </w:rPr>
        <w:t>REFERENCES</w:t>
      </w:r>
      <w:r w:rsidRPr="009107F7">
        <w:rPr>
          <w:rFonts w:ascii="Consolas" w:eastAsia="Times New Roman" w:hAnsi="Consolas" w:cs="Times New Roman"/>
          <w:color w:val="CCCCCC"/>
          <w:sz w:val="21"/>
          <w:szCs w:val="21"/>
          <w:lang w:val="en-IN" w:eastAsia="en-IN"/>
        </w:rPr>
        <w:t xml:space="preserve"> restaurants(Restaurant_ID)</w:t>
      </w:r>
    </w:p>
    <w:p w14:paraId="621DA3F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w:t>
      </w:r>
    </w:p>
    <w:p w14:paraId="2627467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4BC63A7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ORDERS (Weak entity: depends on Customers and Restaurants)</w:t>
      </w:r>
    </w:p>
    <w:p w14:paraId="0EBE944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TABLE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orders</w:t>
      </w:r>
      <w:r w:rsidRPr="009107F7">
        <w:rPr>
          <w:rFonts w:ascii="Consolas" w:eastAsia="Times New Roman" w:hAnsi="Consolas" w:cs="Times New Roman"/>
          <w:color w:val="CCCCCC"/>
          <w:sz w:val="21"/>
          <w:szCs w:val="21"/>
          <w:lang w:val="en-IN" w:eastAsia="en-IN"/>
        </w:rPr>
        <w:t xml:space="preserve"> (</w:t>
      </w:r>
    </w:p>
    <w:p w14:paraId="404BD4A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Order_ID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 xml:space="preserve"> AUTO_INCREMENT </w:t>
      </w:r>
      <w:r w:rsidRPr="009107F7">
        <w:rPr>
          <w:rFonts w:ascii="Consolas" w:eastAsia="Times New Roman" w:hAnsi="Consolas" w:cs="Times New Roman"/>
          <w:color w:val="569CD6"/>
          <w:sz w:val="21"/>
          <w:szCs w:val="21"/>
          <w:lang w:val="en-IN" w:eastAsia="en-IN"/>
        </w:rPr>
        <w:t>PRIMARY KEY</w:t>
      </w:r>
      <w:r w:rsidRPr="009107F7">
        <w:rPr>
          <w:rFonts w:ascii="Consolas" w:eastAsia="Times New Roman" w:hAnsi="Consolas" w:cs="Times New Roman"/>
          <w:color w:val="CCCCCC"/>
          <w:sz w:val="21"/>
          <w:szCs w:val="21"/>
          <w:lang w:val="en-IN" w:eastAsia="en-IN"/>
        </w:rPr>
        <w:t>,</w:t>
      </w:r>
    </w:p>
    <w:p w14:paraId="382977C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Customer_ID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29E53C8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Restaurant_ID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5A50C19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lastRenderedPageBreak/>
        <w:t xml:space="preserve">    Order_Date </w:t>
      </w:r>
      <w:r w:rsidRPr="009107F7">
        <w:rPr>
          <w:rFonts w:ascii="Consolas" w:eastAsia="Times New Roman" w:hAnsi="Consolas" w:cs="Times New Roman"/>
          <w:color w:val="569CD6"/>
          <w:sz w:val="21"/>
          <w:szCs w:val="21"/>
          <w:lang w:val="en-IN" w:eastAsia="en-IN"/>
        </w:rPr>
        <w:t>DATE</w:t>
      </w:r>
      <w:r w:rsidRPr="009107F7">
        <w:rPr>
          <w:rFonts w:ascii="Consolas" w:eastAsia="Times New Roman" w:hAnsi="Consolas" w:cs="Times New Roman"/>
          <w:color w:val="CCCCCC"/>
          <w:sz w:val="21"/>
          <w:szCs w:val="21"/>
          <w:lang w:val="en-IN" w:eastAsia="en-IN"/>
        </w:rPr>
        <w:t>,</w:t>
      </w:r>
    </w:p>
    <w:p w14:paraId="671FABE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Total_Amount </w:t>
      </w:r>
      <w:r w:rsidRPr="009107F7">
        <w:rPr>
          <w:rFonts w:ascii="Consolas" w:eastAsia="Times New Roman" w:hAnsi="Consolas" w:cs="Times New Roman"/>
          <w:color w:val="569CD6"/>
          <w:sz w:val="21"/>
          <w:szCs w:val="21"/>
          <w:lang w:val="en-IN" w:eastAsia="en-IN"/>
        </w:rPr>
        <w:t>DECIMAL</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w:t>
      </w:r>
      <w:r w:rsidRPr="009107F7">
        <w:rPr>
          <w:rFonts w:ascii="Consolas" w:eastAsia="Times New Roman" w:hAnsi="Consolas" w:cs="Times New Roman"/>
          <w:color w:val="CCCCCC"/>
          <w:sz w:val="21"/>
          <w:szCs w:val="21"/>
          <w:lang w:val="en-IN" w:eastAsia="en-IN"/>
        </w:rPr>
        <w:t>),</w:t>
      </w:r>
    </w:p>
    <w:p w14:paraId="4513766B"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FOREIGN KEY</w:t>
      </w:r>
      <w:r w:rsidRPr="009107F7">
        <w:rPr>
          <w:rFonts w:ascii="Consolas" w:eastAsia="Times New Roman" w:hAnsi="Consolas" w:cs="Times New Roman"/>
          <w:color w:val="CCCCCC"/>
          <w:sz w:val="21"/>
          <w:szCs w:val="21"/>
          <w:lang w:val="en-IN" w:eastAsia="en-IN"/>
        </w:rPr>
        <w:t xml:space="preserve"> (Customer_ID) </w:t>
      </w:r>
      <w:r w:rsidRPr="009107F7">
        <w:rPr>
          <w:rFonts w:ascii="Consolas" w:eastAsia="Times New Roman" w:hAnsi="Consolas" w:cs="Times New Roman"/>
          <w:color w:val="569CD6"/>
          <w:sz w:val="21"/>
          <w:szCs w:val="21"/>
          <w:lang w:val="en-IN" w:eastAsia="en-IN"/>
        </w:rPr>
        <w:t>REFERENCES</w:t>
      </w:r>
      <w:r w:rsidRPr="009107F7">
        <w:rPr>
          <w:rFonts w:ascii="Consolas" w:eastAsia="Times New Roman" w:hAnsi="Consolas" w:cs="Times New Roman"/>
          <w:color w:val="CCCCCC"/>
          <w:sz w:val="21"/>
          <w:szCs w:val="21"/>
          <w:lang w:val="en-IN" w:eastAsia="en-IN"/>
        </w:rPr>
        <w:t xml:space="preserve"> customers(Customer_ID),</w:t>
      </w:r>
    </w:p>
    <w:p w14:paraId="16B2C01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FOREIGN KEY</w:t>
      </w:r>
      <w:r w:rsidRPr="009107F7">
        <w:rPr>
          <w:rFonts w:ascii="Consolas" w:eastAsia="Times New Roman" w:hAnsi="Consolas" w:cs="Times New Roman"/>
          <w:color w:val="CCCCCC"/>
          <w:sz w:val="21"/>
          <w:szCs w:val="21"/>
          <w:lang w:val="en-IN" w:eastAsia="en-IN"/>
        </w:rPr>
        <w:t xml:space="preserve"> (Restaurant_ID) </w:t>
      </w:r>
      <w:r w:rsidRPr="009107F7">
        <w:rPr>
          <w:rFonts w:ascii="Consolas" w:eastAsia="Times New Roman" w:hAnsi="Consolas" w:cs="Times New Roman"/>
          <w:color w:val="569CD6"/>
          <w:sz w:val="21"/>
          <w:szCs w:val="21"/>
          <w:lang w:val="en-IN" w:eastAsia="en-IN"/>
        </w:rPr>
        <w:t>REFERENCES</w:t>
      </w:r>
      <w:r w:rsidRPr="009107F7">
        <w:rPr>
          <w:rFonts w:ascii="Consolas" w:eastAsia="Times New Roman" w:hAnsi="Consolas" w:cs="Times New Roman"/>
          <w:color w:val="CCCCCC"/>
          <w:sz w:val="21"/>
          <w:szCs w:val="21"/>
          <w:lang w:val="en-IN" w:eastAsia="en-IN"/>
        </w:rPr>
        <w:t xml:space="preserve"> restaurants(Restaurant_ID)</w:t>
      </w:r>
    </w:p>
    <w:p w14:paraId="6280D8D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w:t>
      </w:r>
    </w:p>
    <w:p w14:paraId="040AEAA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31D8AD8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ORDER ITEMS (M:N between ORDERS and MENU)</w:t>
      </w:r>
    </w:p>
    <w:p w14:paraId="6086225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TABLE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order_items</w:t>
      </w:r>
      <w:r w:rsidRPr="009107F7">
        <w:rPr>
          <w:rFonts w:ascii="Consolas" w:eastAsia="Times New Roman" w:hAnsi="Consolas" w:cs="Times New Roman"/>
          <w:color w:val="CCCCCC"/>
          <w:sz w:val="21"/>
          <w:szCs w:val="21"/>
          <w:lang w:val="en-IN" w:eastAsia="en-IN"/>
        </w:rPr>
        <w:t xml:space="preserve"> (</w:t>
      </w:r>
    </w:p>
    <w:p w14:paraId="14DFEE4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Order_Item_ID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 xml:space="preserve"> AUTO_INCREMENT </w:t>
      </w:r>
      <w:r w:rsidRPr="009107F7">
        <w:rPr>
          <w:rFonts w:ascii="Consolas" w:eastAsia="Times New Roman" w:hAnsi="Consolas" w:cs="Times New Roman"/>
          <w:color w:val="569CD6"/>
          <w:sz w:val="21"/>
          <w:szCs w:val="21"/>
          <w:lang w:val="en-IN" w:eastAsia="en-IN"/>
        </w:rPr>
        <w:t>PRIMARY KEY</w:t>
      </w:r>
      <w:r w:rsidRPr="009107F7">
        <w:rPr>
          <w:rFonts w:ascii="Consolas" w:eastAsia="Times New Roman" w:hAnsi="Consolas" w:cs="Times New Roman"/>
          <w:color w:val="CCCCCC"/>
          <w:sz w:val="21"/>
          <w:szCs w:val="21"/>
          <w:lang w:val="en-IN" w:eastAsia="en-IN"/>
        </w:rPr>
        <w:t>,</w:t>
      </w:r>
    </w:p>
    <w:p w14:paraId="6DC3B8C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Order_ID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0894BEF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Menu_Item_ID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4D6E588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Quantity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1D4619B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Price </w:t>
      </w:r>
      <w:r w:rsidRPr="009107F7">
        <w:rPr>
          <w:rFonts w:ascii="Consolas" w:eastAsia="Times New Roman" w:hAnsi="Consolas" w:cs="Times New Roman"/>
          <w:color w:val="569CD6"/>
          <w:sz w:val="21"/>
          <w:szCs w:val="21"/>
          <w:lang w:val="en-IN" w:eastAsia="en-IN"/>
        </w:rPr>
        <w:t>DECIMAL</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w:t>
      </w:r>
      <w:r w:rsidRPr="009107F7">
        <w:rPr>
          <w:rFonts w:ascii="Consolas" w:eastAsia="Times New Roman" w:hAnsi="Consolas" w:cs="Times New Roman"/>
          <w:color w:val="CCCCCC"/>
          <w:sz w:val="21"/>
          <w:szCs w:val="21"/>
          <w:lang w:val="en-IN" w:eastAsia="en-IN"/>
        </w:rPr>
        <w:t>),</w:t>
      </w:r>
    </w:p>
    <w:p w14:paraId="25564F7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FOREIGN KEY</w:t>
      </w:r>
      <w:r w:rsidRPr="009107F7">
        <w:rPr>
          <w:rFonts w:ascii="Consolas" w:eastAsia="Times New Roman" w:hAnsi="Consolas" w:cs="Times New Roman"/>
          <w:color w:val="CCCCCC"/>
          <w:sz w:val="21"/>
          <w:szCs w:val="21"/>
          <w:lang w:val="en-IN" w:eastAsia="en-IN"/>
        </w:rPr>
        <w:t xml:space="preserve"> (Order_ID) </w:t>
      </w:r>
      <w:r w:rsidRPr="009107F7">
        <w:rPr>
          <w:rFonts w:ascii="Consolas" w:eastAsia="Times New Roman" w:hAnsi="Consolas" w:cs="Times New Roman"/>
          <w:color w:val="569CD6"/>
          <w:sz w:val="21"/>
          <w:szCs w:val="21"/>
          <w:lang w:val="en-IN" w:eastAsia="en-IN"/>
        </w:rPr>
        <w:t>REFERENCES</w:t>
      </w:r>
      <w:r w:rsidRPr="009107F7">
        <w:rPr>
          <w:rFonts w:ascii="Consolas" w:eastAsia="Times New Roman" w:hAnsi="Consolas" w:cs="Times New Roman"/>
          <w:color w:val="CCCCCC"/>
          <w:sz w:val="21"/>
          <w:szCs w:val="21"/>
          <w:lang w:val="en-IN" w:eastAsia="en-IN"/>
        </w:rPr>
        <w:t xml:space="preserve"> orders(Order_ID),</w:t>
      </w:r>
    </w:p>
    <w:p w14:paraId="7B32451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FOREIGN KEY</w:t>
      </w:r>
      <w:r w:rsidRPr="009107F7">
        <w:rPr>
          <w:rFonts w:ascii="Consolas" w:eastAsia="Times New Roman" w:hAnsi="Consolas" w:cs="Times New Roman"/>
          <w:color w:val="CCCCCC"/>
          <w:sz w:val="21"/>
          <w:szCs w:val="21"/>
          <w:lang w:val="en-IN" w:eastAsia="en-IN"/>
        </w:rPr>
        <w:t xml:space="preserve"> (Menu_Item_ID) </w:t>
      </w:r>
      <w:r w:rsidRPr="009107F7">
        <w:rPr>
          <w:rFonts w:ascii="Consolas" w:eastAsia="Times New Roman" w:hAnsi="Consolas" w:cs="Times New Roman"/>
          <w:color w:val="569CD6"/>
          <w:sz w:val="21"/>
          <w:szCs w:val="21"/>
          <w:lang w:val="en-IN" w:eastAsia="en-IN"/>
        </w:rPr>
        <w:t>REFERENCES</w:t>
      </w:r>
      <w:r w:rsidRPr="009107F7">
        <w:rPr>
          <w:rFonts w:ascii="Consolas" w:eastAsia="Times New Roman" w:hAnsi="Consolas" w:cs="Times New Roman"/>
          <w:color w:val="CCCCCC"/>
          <w:sz w:val="21"/>
          <w:szCs w:val="21"/>
          <w:lang w:val="en-IN" w:eastAsia="en-IN"/>
        </w:rPr>
        <w:t xml:space="preserve"> menu(Menu_Item_ID)</w:t>
      </w:r>
    </w:p>
    <w:p w14:paraId="52926A0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w:t>
      </w:r>
    </w:p>
    <w:p w14:paraId="55FAC8E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10F9A2B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DELIVERY DRIVERS</w:t>
      </w:r>
    </w:p>
    <w:p w14:paraId="53E39EF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TABLE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delivery_drivers</w:t>
      </w:r>
      <w:r w:rsidRPr="009107F7">
        <w:rPr>
          <w:rFonts w:ascii="Consolas" w:eastAsia="Times New Roman" w:hAnsi="Consolas" w:cs="Times New Roman"/>
          <w:color w:val="CCCCCC"/>
          <w:sz w:val="21"/>
          <w:szCs w:val="21"/>
          <w:lang w:val="en-IN" w:eastAsia="en-IN"/>
        </w:rPr>
        <w:t xml:space="preserve"> (</w:t>
      </w:r>
    </w:p>
    <w:p w14:paraId="5E575AA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Driver_ID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 xml:space="preserve"> AUTO_INCREMENT </w:t>
      </w:r>
      <w:r w:rsidRPr="009107F7">
        <w:rPr>
          <w:rFonts w:ascii="Consolas" w:eastAsia="Times New Roman" w:hAnsi="Consolas" w:cs="Times New Roman"/>
          <w:color w:val="569CD6"/>
          <w:sz w:val="21"/>
          <w:szCs w:val="21"/>
          <w:lang w:val="en-IN" w:eastAsia="en-IN"/>
        </w:rPr>
        <w:t>PRIMARY KEY</w:t>
      </w:r>
      <w:r w:rsidRPr="009107F7">
        <w:rPr>
          <w:rFonts w:ascii="Consolas" w:eastAsia="Times New Roman" w:hAnsi="Consolas" w:cs="Times New Roman"/>
          <w:color w:val="CCCCCC"/>
          <w:sz w:val="21"/>
          <w:szCs w:val="21"/>
          <w:lang w:val="en-IN" w:eastAsia="en-IN"/>
        </w:rPr>
        <w:t>,</w:t>
      </w:r>
    </w:p>
    <w:p w14:paraId="583E87F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First_Name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50</w:t>
      </w:r>
      <w:r w:rsidRPr="009107F7">
        <w:rPr>
          <w:rFonts w:ascii="Consolas" w:eastAsia="Times New Roman" w:hAnsi="Consolas" w:cs="Times New Roman"/>
          <w:color w:val="CCCCCC"/>
          <w:sz w:val="21"/>
          <w:szCs w:val="21"/>
          <w:lang w:val="en-IN" w:eastAsia="en-IN"/>
        </w:rPr>
        <w:t>),</w:t>
      </w:r>
    </w:p>
    <w:p w14:paraId="71F32F3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Last_Name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50</w:t>
      </w:r>
      <w:r w:rsidRPr="009107F7">
        <w:rPr>
          <w:rFonts w:ascii="Consolas" w:eastAsia="Times New Roman" w:hAnsi="Consolas" w:cs="Times New Roman"/>
          <w:color w:val="CCCCCC"/>
          <w:sz w:val="21"/>
          <w:szCs w:val="21"/>
          <w:lang w:val="en-IN" w:eastAsia="en-IN"/>
        </w:rPr>
        <w:t>),</w:t>
      </w:r>
    </w:p>
    <w:p w14:paraId="1967A0C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Pickup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100</w:t>
      </w:r>
      <w:r w:rsidRPr="009107F7">
        <w:rPr>
          <w:rFonts w:ascii="Consolas" w:eastAsia="Times New Roman" w:hAnsi="Consolas" w:cs="Times New Roman"/>
          <w:color w:val="CCCCCC"/>
          <w:sz w:val="21"/>
          <w:szCs w:val="21"/>
          <w:lang w:val="en-IN" w:eastAsia="en-IN"/>
        </w:rPr>
        <w:t>),</w:t>
      </w:r>
    </w:p>
    <w:p w14:paraId="378F007A"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Destination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100</w:t>
      </w:r>
      <w:r w:rsidRPr="009107F7">
        <w:rPr>
          <w:rFonts w:ascii="Consolas" w:eastAsia="Times New Roman" w:hAnsi="Consolas" w:cs="Times New Roman"/>
          <w:color w:val="CCCCCC"/>
          <w:sz w:val="21"/>
          <w:szCs w:val="21"/>
          <w:lang w:val="en-IN" w:eastAsia="en-IN"/>
        </w:rPr>
        <w:t>)</w:t>
      </w:r>
    </w:p>
    <w:p w14:paraId="0412258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w:t>
      </w:r>
    </w:p>
    <w:p w14:paraId="4736AAB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1741412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DELIVERIES (Weak entity: depends on Orders, Restaurants, Drivers)</w:t>
      </w:r>
    </w:p>
    <w:p w14:paraId="3D6D078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TABLE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deliveries</w:t>
      </w:r>
      <w:r w:rsidRPr="009107F7">
        <w:rPr>
          <w:rFonts w:ascii="Consolas" w:eastAsia="Times New Roman" w:hAnsi="Consolas" w:cs="Times New Roman"/>
          <w:color w:val="CCCCCC"/>
          <w:sz w:val="21"/>
          <w:szCs w:val="21"/>
          <w:lang w:val="en-IN" w:eastAsia="en-IN"/>
        </w:rPr>
        <w:t xml:space="preserve"> (</w:t>
      </w:r>
    </w:p>
    <w:p w14:paraId="1AC68CC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Delivery_ID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 xml:space="preserve"> AUTO_INCREMENT </w:t>
      </w:r>
      <w:r w:rsidRPr="009107F7">
        <w:rPr>
          <w:rFonts w:ascii="Consolas" w:eastAsia="Times New Roman" w:hAnsi="Consolas" w:cs="Times New Roman"/>
          <w:color w:val="569CD6"/>
          <w:sz w:val="21"/>
          <w:szCs w:val="21"/>
          <w:lang w:val="en-IN" w:eastAsia="en-IN"/>
        </w:rPr>
        <w:t>PRIMARY KEY</w:t>
      </w:r>
      <w:r w:rsidRPr="009107F7">
        <w:rPr>
          <w:rFonts w:ascii="Consolas" w:eastAsia="Times New Roman" w:hAnsi="Consolas" w:cs="Times New Roman"/>
          <w:color w:val="CCCCCC"/>
          <w:sz w:val="21"/>
          <w:szCs w:val="21"/>
          <w:lang w:val="en-IN" w:eastAsia="en-IN"/>
        </w:rPr>
        <w:t>,</w:t>
      </w:r>
    </w:p>
    <w:p w14:paraId="4E1373C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Order_ID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5B4C753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Restaurant_ID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1F39075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Driver_ID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69DA3D1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Pickup_Time </w:t>
      </w:r>
      <w:r w:rsidRPr="009107F7">
        <w:rPr>
          <w:rFonts w:ascii="Consolas" w:eastAsia="Times New Roman" w:hAnsi="Consolas" w:cs="Times New Roman"/>
          <w:color w:val="569CD6"/>
          <w:sz w:val="21"/>
          <w:szCs w:val="21"/>
          <w:lang w:val="en-IN" w:eastAsia="en-IN"/>
        </w:rPr>
        <w:t>DATETIME</w:t>
      </w:r>
      <w:r w:rsidRPr="009107F7">
        <w:rPr>
          <w:rFonts w:ascii="Consolas" w:eastAsia="Times New Roman" w:hAnsi="Consolas" w:cs="Times New Roman"/>
          <w:color w:val="CCCCCC"/>
          <w:sz w:val="21"/>
          <w:szCs w:val="21"/>
          <w:lang w:val="en-IN" w:eastAsia="en-IN"/>
        </w:rPr>
        <w:t>,</w:t>
      </w:r>
    </w:p>
    <w:p w14:paraId="74674C1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Location</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255</w:t>
      </w:r>
      <w:r w:rsidRPr="009107F7">
        <w:rPr>
          <w:rFonts w:ascii="Consolas" w:eastAsia="Times New Roman" w:hAnsi="Consolas" w:cs="Times New Roman"/>
          <w:color w:val="CCCCCC"/>
          <w:sz w:val="21"/>
          <w:szCs w:val="21"/>
          <w:lang w:val="en-IN" w:eastAsia="en-IN"/>
        </w:rPr>
        <w:t>),</w:t>
      </w:r>
    </w:p>
    <w:p w14:paraId="39DEDDE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Delivery_Fee </w:t>
      </w:r>
      <w:r w:rsidRPr="009107F7">
        <w:rPr>
          <w:rFonts w:ascii="Consolas" w:eastAsia="Times New Roman" w:hAnsi="Consolas" w:cs="Times New Roman"/>
          <w:color w:val="569CD6"/>
          <w:sz w:val="21"/>
          <w:szCs w:val="21"/>
          <w:lang w:val="en-IN" w:eastAsia="en-IN"/>
        </w:rPr>
        <w:t>DECIMAL</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w:t>
      </w:r>
      <w:r w:rsidRPr="009107F7">
        <w:rPr>
          <w:rFonts w:ascii="Consolas" w:eastAsia="Times New Roman" w:hAnsi="Consolas" w:cs="Times New Roman"/>
          <w:color w:val="CCCCCC"/>
          <w:sz w:val="21"/>
          <w:szCs w:val="21"/>
          <w:lang w:val="en-IN" w:eastAsia="en-IN"/>
        </w:rPr>
        <w:t>),</w:t>
      </w:r>
    </w:p>
    <w:p w14:paraId="35F4C9B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FOREIGN KEY</w:t>
      </w:r>
      <w:r w:rsidRPr="009107F7">
        <w:rPr>
          <w:rFonts w:ascii="Consolas" w:eastAsia="Times New Roman" w:hAnsi="Consolas" w:cs="Times New Roman"/>
          <w:color w:val="CCCCCC"/>
          <w:sz w:val="21"/>
          <w:szCs w:val="21"/>
          <w:lang w:val="en-IN" w:eastAsia="en-IN"/>
        </w:rPr>
        <w:t xml:space="preserve"> (Order_ID) </w:t>
      </w:r>
      <w:r w:rsidRPr="009107F7">
        <w:rPr>
          <w:rFonts w:ascii="Consolas" w:eastAsia="Times New Roman" w:hAnsi="Consolas" w:cs="Times New Roman"/>
          <w:color w:val="569CD6"/>
          <w:sz w:val="21"/>
          <w:szCs w:val="21"/>
          <w:lang w:val="en-IN" w:eastAsia="en-IN"/>
        </w:rPr>
        <w:t>REFERENCES</w:t>
      </w:r>
      <w:r w:rsidRPr="009107F7">
        <w:rPr>
          <w:rFonts w:ascii="Consolas" w:eastAsia="Times New Roman" w:hAnsi="Consolas" w:cs="Times New Roman"/>
          <w:color w:val="CCCCCC"/>
          <w:sz w:val="21"/>
          <w:szCs w:val="21"/>
          <w:lang w:val="en-IN" w:eastAsia="en-IN"/>
        </w:rPr>
        <w:t xml:space="preserve"> orders(Order_ID),</w:t>
      </w:r>
    </w:p>
    <w:p w14:paraId="0AEADADB"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FOREIGN KEY</w:t>
      </w:r>
      <w:r w:rsidRPr="009107F7">
        <w:rPr>
          <w:rFonts w:ascii="Consolas" w:eastAsia="Times New Roman" w:hAnsi="Consolas" w:cs="Times New Roman"/>
          <w:color w:val="CCCCCC"/>
          <w:sz w:val="21"/>
          <w:szCs w:val="21"/>
          <w:lang w:val="en-IN" w:eastAsia="en-IN"/>
        </w:rPr>
        <w:t xml:space="preserve"> (Restaurant_ID) </w:t>
      </w:r>
      <w:r w:rsidRPr="009107F7">
        <w:rPr>
          <w:rFonts w:ascii="Consolas" w:eastAsia="Times New Roman" w:hAnsi="Consolas" w:cs="Times New Roman"/>
          <w:color w:val="569CD6"/>
          <w:sz w:val="21"/>
          <w:szCs w:val="21"/>
          <w:lang w:val="en-IN" w:eastAsia="en-IN"/>
        </w:rPr>
        <w:t>REFERENCES</w:t>
      </w:r>
      <w:r w:rsidRPr="009107F7">
        <w:rPr>
          <w:rFonts w:ascii="Consolas" w:eastAsia="Times New Roman" w:hAnsi="Consolas" w:cs="Times New Roman"/>
          <w:color w:val="CCCCCC"/>
          <w:sz w:val="21"/>
          <w:szCs w:val="21"/>
          <w:lang w:val="en-IN" w:eastAsia="en-IN"/>
        </w:rPr>
        <w:t xml:space="preserve"> restaurants(Restaurant_ID),</w:t>
      </w:r>
    </w:p>
    <w:p w14:paraId="6EDABC9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FOREIGN KEY</w:t>
      </w:r>
      <w:r w:rsidRPr="009107F7">
        <w:rPr>
          <w:rFonts w:ascii="Consolas" w:eastAsia="Times New Roman" w:hAnsi="Consolas" w:cs="Times New Roman"/>
          <w:color w:val="CCCCCC"/>
          <w:sz w:val="21"/>
          <w:szCs w:val="21"/>
          <w:lang w:val="en-IN" w:eastAsia="en-IN"/>
        </w:rPr>
        <w:t xml:space="preserve"> (Driver_ID) </w:t>
      </w:r>
      <w:r w:rsidRPr="009107F7">
        <w:rPr>
          <w:rFonts w:ascii="Consolas" w:eastAsia="Times New Roman" w:hAnsi="Consolas" w:cs="Times New Roman"/>
          <w:color w:val="569CD6"/>
          <w:sz w:val="21"/>
          <w:szCs w:val="21"/>
          <w:lang w:val="en-IN" w:eastAsia="en-IN"/>
        </w:rPr>
        <w:t>REFERENCES</w:t>
      </w:r>
      <w:r w:rsidRPr="009107F7">
        <w:rPr>
          <w:rFonts w:ascii="Consolas" w:eastAsia="Times New Roman" w:hAnsi="Consolas" w:cs="Times New Roman"/>
          <w:color w:val="CCCCCC"/>
          <w:sz w:val="21"/>
          <w:szCs w:val="21"/>
          <w:lang w:val="en-IN" w:eastAsia="en-IN"/>
        </w:rPr>
        <w:t xml:space="preserve"> delivery_drivers(Driver_ID)</w:t>
      </w:r>
    </w:p>
    <w:p w14:paraId="58815C5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w:t>
      </w:r>
    </w:p>
    <w:p w14:paraId="75C183D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1BEC05C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MULTIVALUED ATTRIBUTE: CUSTOMER CURRENT ORDERS</w:t>
      </w:r>
    </w:p>
    <w:p w14:paraId="48A69D8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TABLE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customer_current_orders</w:t>
      </w:r>
      <w:r w:rsidRPr="009107F7">
        <w:rPr>
          <w:rFonts w:ascii="Consolas" w:eastAsia="Times New Roman" w:hAnsi="Consolas" w:cs="Times New Roman"/>
          <w:color w:val="CCCCCC"/>
          <w:sz w:val="21"/>
          <w:szCs w:val="21"/>
          <w:lang w:val="en-IN" w:eastAsia="en-IN"/>
        </w:rPr>
        <w:t xml:space="preserve"> (</w:t>
      </w:r>
    </w:p>
    <w:p w14:paraId="3AF51B2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Customer_ID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681F975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Order_ID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1EFD94D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PRIMARY KEY</w:t>
      </w:r>
      <w:r w:rsidRPr="009107F7">
        <w:rPr>
          <w:rFonts w:ascii="Consolas" w:eastAsia="Times New Roman" w:hAnsi="Consolas" w:cs="Times New Roman"/>
          <w:color w:val="CCCCCC"/>
          <w:sz w:val="21"/>
          <w:szCs w:val="21"/>
          <w:lang w:val="en-IN" w:eastAsia="en-IN"/>
        </w:rPr>
        <w:t xml:space="preserve"> (Customer_ID, Order_ID),</w:t>
      </w:r>
    </w:p>
    <w:p w14:paraId="014494D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lastRenderedPageBreak/>
        <w:t xml:space="preserve">    </w:t>
      </w:r>
      <w:r w:rsidRPr="009107F7">
        <w:rPr>
          <w:rFonts w:ascii="Consolas" w:eastAsia="Times New Roman" w:hAnsi="Consolas" w:cs="Times New Roman"/>
          <w:color w:val="569CD6"/>
          <w:sz w:val="21"/>
          <w:szCs w:val="21"/>
          <w:lang w:val="en-IN" w:eastAsia="en-IN"/>
        </w:rPr>
        <w:t>FOREIGN KEY</w:t>
      </w:r>
      <w:r w:rsidRPr="009107F7">
        <w:rPr>
          <w:rFonts w:ascii="Consolas" w:eastAsia="Times New Roman" w:hAnsi="Consolas" w:cs="Times New Roman"/>
          <w:color w:val="CCCCCC"/>
          <w:sz w:val="21"/>
          <w:szCs w:val="21"/>
          <w:lang w:val="en-IN" w:eastAsia="en-IN"/>
        </w:rPr>
        <w:t xml:space="preserve"> (Customer_ID) </w:t>
      </w:r>
      <w:r w:rsidRPr="009107F7">
        <w:rPr>
          <w:rFonts w:ascii="Consolas" w:eastAsia="Times New Roman" w:hAnsi="Consolas" w:cs="Times New Roman"/>
          <w:color w:val="569CD6"/>
          <w:sz w:val="21"/>
          <w:szCs w:val="21"/>
          <w:lang w:val="en-IN" w:eastAsia="en-IN"/>
        </w:rPr>
        <w:t>REFERENCES</w:t>
      </w:r>
      <w:r w:rsidRPr="009107F7">
        <w:rPr>
          <w:rFonts w:ascii="Consolas" w:eastAsia="Times New Roman" w:hAnsi="Consolas" w:cs="Times New Roman"/>
          <w:color w:val="CCCCCC"/>
          <w:sz w:val="21"/>
          <w:szCs w:val="21"/>
          <w:lang w:val="en-IN" w:eastAsia="en-IN"/>
        </w:rPr>
        <w:t xml:space="preserve"> customers(Customer_ID)</w:t>
      </w:r>
    </w:p>
    <w:p w14:paraId="3F0FAD1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w:t>
      </w:r>
    </w:p>
    <w:p w14:paraId="576F234B"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5DA9C97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w:t>
      </w:r>
    </w:p>
    <w:p w14:paraId="55A1BBA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TRIGGERS</w:t>
      </w:r>
    </w:p>
    <w:p w14:paraId="38A9F4E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w:t>
      </w:r>
    </w:p>
    <w:p w14:paraId="6B26057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2CAC3FC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DELIMITER $$</w:t>
      </w:r>
    </w:p>
    <w:p w14:paraId="6717B33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13445EB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Trigger 1: After a new order is placed → Add to current orders</w:t>
      </w:r>
    </w:p>
    <w:p w14:paraId="40F167D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TRIGGER</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after_order_insert</w:t>
      </w:r>
    </w:p>
    <w:p w14:paraId="082A990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AFTER</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INSERT</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ON</w:t>
      </w:r>
      <w:r w:rsidRPr="009107F7">
        <w:rPr>
          <w:rFonts w:ascii="Consolas" w:eastAsia="Times New Roman" w:hAnsi="Consolas" w:cs="Times New Roman"/>
          <w:color w:val="CCCCCC"/>
          <w:sz w:val="21"/>
          <w:szCs w:val="21"/>
          <w:lang w:val="en-IN" w:eastAsia="en-IN"/>
        </w:rPr>
        <w:t xml:space="preserve"> orders</w:t>
      </w:r>
    </w:p>
    <w:p w14:paraId="653C574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FOR</w:t>
      </w:r>
      <w:r w:rsidRPr="009107F7">
        <w:rPr>
          <w:rFonts w:ascii="Consolas" w:eastAsia="Times New Roman" w:hAnsi="Consolas" w:cs="Times New Roman"/>
          <w:color w:val="CCCCCC"/>
          <w:sz w:val="21"/>
          <w:szCs w:val="21"/>
          <w:lang w:val="en-IN" w:eastAsia="en-IN"/>
        </w:rPr>
        <w:t xml:space="preserve"> EACH </w:t>
      </w:r>
      <w:r w:rsidRPr="009107F7">
        <w:rPr>
          <w:rFonts w:ascii="Consolas" w:eastAsia="Times New Roman" w:hAnsi="Consolas" w:cs="Times New Roman"/>
          <w:color w:val="569CD6"/>
          <w:sz w:val="21"/>
          <w:szCs w:val="21"/>
          <w:lang w:val="en-IN" w:eastAsia="en-IN"/>
        </w:rPr>
        <w:t>ROW</w:t>
      </w:r>
    </w:p>
    <w:p w14:paraId="56EE686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BEGIN</w:t>
      </w:r>
    </w:p>
    <w:p w14:paraId="13276D0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INSERT INTO</w:t>
      </w:r>
      <w:r w:rsidRPr="009107F7">
        <w:rPr>
          <w:rFonts w:ascii="Consolas" w:eastAsia="Times New Roman" w:hAnsi="Consolas" w:cs="Times New Roman"/>
          <w:color w:val="CCCCCC"/>
          <w:sz w:val="21"/>
          <w:szCs w:val="21"/>
          <w:lang w:val="en-IN" w:eastAsia="en-IN"/>
        </w:rPr>
        <w:t xml:space="preserve"> customer_current_orders (Customer_ID, Order_ID)</w:t>
      </w:r>
    </w:p>
    <w:p w14:paraId="6A8DFE2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VALUES</w:t>
      </w:r>
      <w:r w:rsidRPr="009107F7">
        <w:rPr>
          <w:rFonts w:ascii="Consolas" w:eastAsia="Times New Roman" w:hAnsi="Consolas" w:cs="Times New Roman"/>
          <w:color w:val="CCCCCC"/>
          <w:sz w:val="21"/>
          <w:szCs w:val="21"/>
          <w:lang w:val="en-IN" w:eastAsia="en-IN"/>
        </w:rPr>
        <w:t xml:space="preserve"> (NEW.Customer_ID, NEW.Order_ID);</w:t>
      </w:r>
    </w:p>
    <w:p w14:paraId="645B235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END</w:t>
      </w:r>
      <w:r w:rsidRPr="009107F7">
        <w:rPr>
          <w:rFonts w:ascii="Consolas" w:eastAsia="Times New Roman" w:hAnsi="Consolas" w:cs="Times New Roman"/>
          <w:color w:val="CCCCCC"/>
          <w:sz w:val="21"/>
          <w:szCs w:val="21"/>
          <w:lang w:val="en-IN" w:eastAsia="en-IN"/>
        </w:rPr>
        <w:t>$$</w:t>
      </w:r>
    </w:p>
    <w:p w14:paraId="1768656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1B07DAB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Trigger 2: After adding an order item → Recalculate total</w:t>
      </w:r>
    </w:p>
    <w:p w14:paraId="175F843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TRIGGER</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after_order_item_insert</w:t>
      </w:r>
    </w:p>
    <w:p w14:paraId="465F051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AFTER</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INSERT</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ON</w:t>
      </w:r>
      <w:r w:rsidRPr="009107F7">
        <w:rPr>
          <w:rFonts w:ascii="Consolas" w:eastAsia="Times New Roman" w:hAnsi="Consolas" w:cs="Times New Roman"/>
          <w:color w:val="CCCCCC"/>
          <w:sz w:val="21"/>
          <w:szCs w:val="21"/>
          <w:lang w:val="en-IN" w:eastAsia="en-IN"/>
        </w:rPr>
        <w:t xml:space="preserve"> order_items</w:t>
      </w:r>
    </w:p>
    <w:p w14:paraId="46544E6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FOR</w:t>
      </w:r>
      <w:r w:rsidRPr="009107F7">
        <w:rPr>
          <w:rFonts w:ascii="Consolas" w:eastAsia="Times New Roman" w:hAnsi="Consolas" w:cs="Times New Roman"/>
          <w:color w:val="CCCCCC"/>
          <w:sz w:val="21"/>
          <w:szCs w:val="21"/>
          <w:lang w:val="en-IN" w:eastAsia="en-IN"/>
        </w:rPr>
        <w:t xml:space="preserve"> EACH </w:t>
      </w:r>
      <w:r w:rsidRPr="009107F7">
        <w:rPr>
          <w:rFonts w:ascii="Consolas" w:eastAsia="Times New Roman" w:hAnsi="Consolas" w:cs="Times New Roman"/>
          <w:color w:val="569CD6"/>
          <w:sz w:val="21"/>
          <w:szCs w:val="21"/>
          <w:lang w:val="en-IN" w:eastAsia="en-IN"/>
        </w:rPr>
        <w:t>ROW</w:t>
      </w:r>
    </w:p>
    <w:p w14:paraId="2B4FAA1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BEGIN</w:t>
      </w:r>
    </w:p>
    <w:p w14:paraId="2A3D1FC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UPDATE</w:t>
      </w:r>
      <w:r w:rsidRPr="009107F7">
        <w:rPr>
          <w:rFonts w:ascii="Consolas" w:eastAsia="Times New Roman" w:hAnsi="Consolas" w:cs="Times New Roman"/>
          <w:color w:val="CCCCCC"/>
          <w:sz w:val="21"/>
          <w:szCs w:val="21"/>
          <w:lang w:val="en-IN" w:eastAsia="en-IN"/>
        </w:rPr>
        <w:t xml:space="preserve"> orders</w:t>
      </w:r>
    </w:p>
    <w:p w14:paraId="05F9E77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SET</w:t>
      </w:r>
      <w:r w:rsidRPr="009107F7">
        <w:rPr>
          <w:rFonts w:ascii="Consolas" w:eastAsia="Times New Roman" w:hAnsi="Consolas" w:cs="Times New Roman"/>
          <w:color w:val="CCCCCC"/>
          <w:sz w:val="21"/>
          <w:szCs w:val="21"/>
          <w:lang w:val="en-IN" w:eastAsia="en-IN"/>
        </w:rPr>
        <w:t xml:space="preserve"> Total_Amount </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w:t>
      </w:r>
    </w:p>
    <w:p w14:paraId="5F30D07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SELECT</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COALESCE</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DCDCAA"/>
          <w:sz w:val="21"/>
          <w:szCs w:val="21"/>
          <w:lang w:val="en-IN" w:eastAsia="en-IN"/>
        </w:rPr>
        <w:t>SUM</w:t>
      </w:r>
      <w:r w:rsidRPr="009107F7">
        <w:rPr>
          <w:rFonts w:ascii="Consolas" w:eastAsia="Times New Roman" w:hAnsi="Consolas" w:cs="Times New Roman"/>
          <w:color w:val="CCCCCC"/>
          <w:sz w:val="21"/>
          <w:szCs w:val="21"/>
          <w:lang w:val="en-IN" w:eastAsia="en-IN"/>
        </w:rPr>
        <w:t xml:space="preserve">(Price), </w:t>
      </w:r>
      <w:r w:rsidRPr="009107F7">
        <w:rPr>
          <w:rFonts w:ascii="Consolas" w:eastAsia="Times New Roman" w:hAnsi="Consolas" w:cs="Times New Roman"/>
          <w:color w:val="B5CEA8"/>
          <w:sz w:val="21"/>
          <w:szCs w:val="21"/>
          <w:lang w:val="en-IN" w:eastAsia="en-IN"/>
        </w:rPr>
        <w:t>0</w:t>
      </w:r>
      <w:r w:rsidRPr="009107F7">
        <w:rPr>
          <w:rFonts w:ascii="Consolas" w:eastAsia="Times New Roman" w:hAnsi="Consolas" w:cs="Times New Roman"/>
          <w:color w:val="CCCCCC"/>
          <w:sz w:val="21"/>
          <w:szCs w:val="21"/>
          <w:lang w:val="en-IN" w:eastAsia="en-IN"/>
        </w:rPr>
        <w:t>)</w:t>
      </w:r>
    </w:p>
    <w:p w14:paraId="6EB9323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FROM</w:t>
      </w:r>
      <w:r w:rsidRPr="009107F7">
        <w:rPr>
          <w:rFonts w:ascii="Consolas" w:eastAsia="Times New Roman" w:hAnsi="Consolas" w:cs="Times New Roman"/>
          <w:color w:val="CCCCCC"/>
          <w:sz w:val="21"/>
          <w:szCs w:val="21"/>
          <w:lang w:val="en-IN" w:eastAsia="en-IN"/>
        </w:rPr>
        <w:t xml:space="preserve"> order_items</w:t>
      </w:r>
    </w:p>
    <w:p w14:paraId="51C8B73B"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WHERE</w:t>
      </w:r>
      <w:r w:rsidRPr="009107F7">
        <w:rPr>
          <w:rFonts w:ascii="Consolas" w:eastAsia="Times New Roman" w:hAnsi="Consolas" w:cs="Times New Roman"/>
          <w:color w:val="CCCCCC"/>
          <w:sz w:val="21"/>
          <w:szCs w:val="21"/>
          <w:lang w:val="en-IN" w:eastAsia="en-IN"/>
        </w:rPr>
        <w:t xml:space="preserve"> Order_ID </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NEW.Order_ID</w:t>
      </w:r>
    </w:p>
    <w:p w14:paraId="1C2A3C7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w:t>
      </w:r>
    </w:p>
    <w:p w14:paraId="1B5E2F2B"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WHERE</w:t>
      </w:r>
      <w:r w:rsidRPr="009107F7">
        <w:rPr>
          <w:rFonts w:ascii="Consolas" w:eastAsia="Times New Roman" w:hAnsi="Consolas" w:cs="Times New Roman"/>
          <w:color w:val="CCCCCC"/>
          <w:sz w:val="21"/>
          <w:szCs w:val="21"/>
          <w:lang w:val="en-IN" w:eastAsia="en-IN"/>
        </w:rPr>
        <w:t xml:space="preserve"> Order_ID </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NEW.Order_ID;</w:t>
      </w:r>
    </w:p>
    <w:p w14:paraId="0744563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END</w:t>
      </w:r>
      <w:r w:rsidRPr="009107F7">
        <w:rPr>
          <w:rFonts w:ascii="Consolas" w:eastAsia="Times New Roman" w:hAnsi="Consolas" w:cs="Times New Roman"/>
          <w:color w:val="CCCCCC"/>
          <w:sz w:val="21"/>
          <w:szCs w:val="21"/>
          <w:lang w:val="en-IN" w:eastAsia="en-IN"/>
        </w:rPr>
        <w:t>$$</w:t>
      </w:r>
    </w:p>
    <w:p w14:paraId="63AC74C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6A08558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Trigger 3: After a delivery is completed → Remove from current orders</w:t>
      </w:r>
    </w:p>
    <w:p w14:paraId="5CC6CD9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TRIGGER</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after_delivery_insert</w:t>
      </w:r>
    </w:p>
    <w:p w14:paraId="51CA5C7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AFTER</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INSERT</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ON</w:t>
      </w:r>
      <w:r w:rsidRPr="009107F7">
        <w:rPr>
          <w:rFonts w:ascii="Consolas" w:eastAsia="Times New Roman" w:hAnsi="Consolas" w:cs="Times New Roman"/>
          <w:color w:val="CCCCCC"/>
          <w:sz w:val="21"/>
          <w:szCs w:val="21"/>
          <w:lang w:val="en-IN" w:eastAsia="en-IN"/>
        </w:rPr>
        <w:t xml:space="preserve"> deliveries</w:t>
      </w:r>
    </w:p>
    <w:p w14:paraId="5B49508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FOR</w:t>
      </w:r>
      <w:r w:rsidRPr="009107F7">
        <w:rPr>
          <w:rFonts w:ascii="Consolas" w:eastAsia="Times New Roman" w:hAnsi="Consolas" w:cs="Times New Roman"/>
          <w:color w:val="CCCCCC"/>
          <w:sz w:val="21"/>
          <w:szCs w:val="21"/>
          <w:lang w:val="en-IN" w:eastAsia="en-IN"/>
        </w:rPr>
        <w:t xml:space="preserve"> EACH </w:t>
      </w:r>
      <w:r w:rsidRPr="009107F7">
        <w:rPr>
          <w:rFonts w:ascii="Consolas" w:eastAsia="Times New Roman" w:hAnsi="Consolas" w:cs="Times New Roman"/>
          <w:color w:val="569CD6"/>
          <w:sz w:val="21"/>
          <w:szCs w:val="21"/>
          <w:lang w:val="en-IN" w:eastAsia="en-IN"/>
        </w:rPr>
        <w:t>ROW</w:t>
      </w:r>
    </w:p>
    <w:p w14:paraId="26A390C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BEGIN</w:t>
      </w:r>
    </w:p>
    <w:p w14:paraId="6BF6098B"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DELETE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FROM</w:t>
      </w:r>
      <w:r w:rsidRPr="009107F7">
        <w:rPr>
          <w:rFonts w:ascii="Consolas" w:eastAsia="Times New Roman" w:hAnsi="Consolas" w:cs="Times New Roman"/>
          <w:color w:val="CCCCCC"/>
          <w:sz w:val="21"/>
          <w:szCs w:val="21"/>
          <w:lang w:val="en-IN" w:eastAsia="en-IN"/>
        </w:rPr>
        <w:t xml:space="preserve"> customer_current_orders</w:t>
      </w:r>
    </w:p>
    <w:p w14:paraId="58D8FED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WHERE</w:t>
      </w:r>
      <w:r w:rsidRPr="009107F7">
        <w:rPr>
          <w:rFonts w:ascii="Consolas" w:eastAsia="Times New Roman" w:hAnsi="Consolas" w:cs="Times New Roman"/>
          <w:color w:val="CCCCCC"/>
          <w:sz w:val="21"/>
          <w:szCs w:val="21"/>
          <w:lang w:val="en-IN" w:eastAsia="en-IN"/>
        </w:rPr>
        <w:t xml:space="preserve"> Order_ID </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NEW.Order_ID;</w:t>
      </w:r>
    </w:p>
    <w:p w14:paraId="17B6A81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END</w:t>
      </w:r>
      <w:r w:rsidRPr="009107F7">
        <w:rPr>
          <w:rFonts w:ascii="Consolas" w:eastAsia="Times New Roman" w:hAnsi="Consolas" w:cs="Times New Roman"/>
          <w:color w:val="CCCCCC"/>
          <w:sz w:val="21"/>
          <w:szCs w:val="21"/>
          <w:lang w:val="en-IN" w:eastAsia="en-IN"/>
        </w:rPr>
        <w:t>$$</w:t>
      </w:r>
    </w:p>
    <w:p w14:paraId="555AAC6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1295D56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DELIMITER ;</w:t>
      </w:r>
    </w:p>
    <w:p w14:paraId="192870F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3F817A9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w:t>
      </w:r>
    </w:p>
    <w:p w14:paraId="6548865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STORED PROCEDURES</w:t>
      </w:r>
    </w:p>
    <w:p w14:paraId="2A5673C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lastRenderedPageBreak/>
        <w:t>-- ============================================================</w:t>
      </w:r>
    </w:p>
    <w:p w14:paraId="51A4474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26501CA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DELIMITER $$</w:t>
      </w:r>
    </w:p>
    <w:p w14:paraId="6A69128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5BF8C4A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Procedure: Place a new order</w:t>
      </w:r>
    </w:p>
    <w:p w14:paraId="719CD49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PROCEDURE</w:t>
      </w:r>
      <w:r w:rsidRPr="009107F7">
        <w:rPr>
          <w:rFonts w:ascii="Consolas" w:eastAsia="Times New Roman" w:hAnsi="Consolas" w:cs="Times New Roman"/>
          <w:color w:val="CCCCCC"/>
          <w:sz w:val="21"/>
          <w:szCs w:val="21"/>
          <w:lang w:val="en-IN" w:eastAsia="en-IN"/>
        </w:rPr>
        <w:t xml:space="preserve"> PlaceOrder(</w:t>
      </w:r>
    </w:p>
    <w:p w14:paraId="28949F3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w:t>
      </w:r>
      <w:r w:rsidRPr="009107F7">
        <w:rPr>
          <w:rFonts w:ascii="Consolas" w:eastAsia="Times New Roman" w:hAnsi="Consolas" w:cs="Times New Roman"/>
          <w:color w:val="CCCCCC"/>
          <w:sz w:val="21"/>
          <w:szCs w:val="21"/>
          <w:lang w:val="en-IN" w:eastAsia="en-IN"/>
        </w:rPr>
        <w:t xml:space="preserve"> p_customer_id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68ACCC4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w:t>
      </w:r>
      <w:r w:rsidRPr="009107F7">
        <w:rPr>
          <w:rFonts w:ascii="Consolas" w:eastAsia="Times New Roman" w:hAnsi="Consolas" w:cs="Times New Roman"/>
          <w:color w:val="CCCCCC"/>
          <w:sz w:val="21"/>
          <w:szCs w:val="21"/>
          <w:lang w:val="en-IN" w:eastAsia="en-IN"/>
        </w:rPr>
        <w:t xml:space="preserve"> p_restaurant_id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4825D50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w:t>
      </w:r>
      <w:r w:rsidRPr="009107F7">
        <w:rPr>
          <w:rFonts w:ascii="Consolas" w:eastAsia="Times New Roman" w:hAnsi="Consolas" w:cs="Times New Roman"/>
          <w:color w:val="CCCCCC"/>
          <w:sz w:val="21"/>
          <w:szCs w:val="21"/>
          <w:lang w:val="en-IN" w:eastAsia="en-IN"/>
        </w:rPr>
        <w:t xml:space="preserve"> p_order_date </w:t>
      </w:r>
      <w:r w:rsidRPr="009107F7">
        <w:rPr>
          <w:rFonts w:ascii="Consolas" w:eastAsia="Times New Roman" w:hAnsi="Consolas" w:cs="Times New Roman"/>
          <w:color w:val="569CD6"/>
          <w:sz w:val="21"/>
          <w:szCs w:val="21"/>
          <w:lang w:val="en-IN" w:eastAsia="en-IN"/>
        </w:rPr>
        <w:t>DATE</w:t>
      </w:r>
      <w:r w:rsidRPr="009107F7">
        <w:rPr>
          <w:rFonts w:ascii="Consolas" w:eastAsia="Times New Roman" w:hAnsi="Consolas" w:cs="Times New Roman"/>
          <w:color w:val="CCCCCC"/>
          <w:sz w:val="21"/>
          <w:szCs w:val="21"/>
          <w:lang w:val="en-IN" w:eastAsia="en-IN"/>
        </w:rPr>
        <w:t>,</w:t>
      </w:r>
    </w:p>
    <w:p w14:paraId="6E6B26F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w:t>
      </w:r>
      <w:r w:rsidRPr="009107F7">
        <w:rPr>
          <w:rFonts w:ascii="Consolas" w:eastAsia="Times New Roman" w:hAnsi="Consolas" w:cs="Times New Roman"/>
          <w:color w:val="CCCCCC"/>
          <w:sz w:val="21"/>
          <w:szCs w:val="21"/>
          <w:lang w:val="en-IN" w:eastAsia="en-IN"/>
        </w:rPr>
        <w:t xml:space="preserve"> p_menu_item_id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1FC2CA5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w:t>
      </w:r>
      <w:r w:rsidRPr="009107F7">
        <w:rPr>
          <w:rFonts w:ascii="Consolas" w:eastAsia="Times New Roman" w:hAnsi="Consolas" w:cs="Times New Roman"/>
          <w:color w:val="CCCCCC"/>
          <w:sz w:val="21"/>
          <w:szCs w:val="21"/>
          <w:lang w:val="en-IN" w:eastAsia="en-IN"/>
        </w:rPr>
        <w:t xml:space="preserve"> p_quantity </w:t>
      </w:r>
      <w:r w:rsidRPr="009107F7">
        <w:rPr>
          <w:rFonts w:ascii="Consolas" w:eastAsia="Times New Roman" w:hAnsi="Consolas" w:cs="Times New Roman"/>
          <w:color w:val="569CD6"/>
          <w:sz w:val="21"/>
          <w:szCs w:val="21"/>
          <w:lang w:val="en-IN" w:eastAsia="en-IN"/>
        </w:rPr>
        <w:t>INT</w:t>
      </w:r>
    </w:p>
    <w:p w14:paraId="0EDA3CB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w:t>
      </w:r>
    </w:p>
    <w:p w14:paraId="6557CD4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BEGIN</w:t>
      </w:r>
    </w:p>
    <w:p w14:paraId="746C3C9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DECLARE</w:t>
      </w:r>
      <w:r w:rsidRPr="009107F7">
        <w:rPr>
          <w:rFonts w:ascii="Consolas" w:eastAsia="Times New Roman" w:hAnsi="Consolas" w:cs="Times New Roman"/>
          <w:color w:val="CCCCCC"/>
          <w:sz w:val="21"/>
          <w:szCs w:val="21"/>
          <w:lang w:val="en-IN" w:eastAsia="en-IN"/>
        </w:rPr>
        <w:t xml:space="preserve"> v_order_id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775C83F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DECLARE</w:t>
      </w:r>
      <w:r w:rsidRPr="009107F7">
        <w:rPr>
          <w:rFonts w:ascii="Consolas" w:eastAsia="Times New Roman" w:hAnsi="Consolas" w:cs="Times New Roman"/>
          <w:color w:val="CCCCCC"/>
          <w:sz w:val="21"/>
          <w:szCs w:val="21"/>
          <w:lang w:val="en-IN" w:eastAsia="en-IN"/>
        </w:rPr>
        <w:t xml:space="preserve"> v_price </w:t>
      </w:r>
      <w:r w:rsidRPr="009107F7">
        <w:rPr>
          <w:rFonts w:ascii="Consolas" w:eastAsia="Times New Roman" w:hAnsi="Consolas" w:cs="Times New Roman"/>
          <w:color w:val="569CD6"/>
          <w:sz w:val="21"/>
          <w:szCs w:val="21"/>
          <w:lang w:val="en-IN" w:eastAsia="en-IN"/>
        </w:rPr>
        <w:t>DECIMAL</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w:t>
      </w:r>
      <w:r w:rsidRPr="009107F7">
        <w:rPr>
          <w:rFonts w:ascii="Consolas" w:eastAsia="Times New Roman" w:hAnsi="Consolas" w:cs="Times New Roman"/>
          <w:color w:val="CCCCCC"/>
          <w:sz w:val="21"/>
          <w:szCs w:val="21"/>
          <w:lang w:val="en-IN" w:eastAsia="en-IN"/>
        </w:rPr>
        <w:t>);</w:t>
      </w:r>
    </w:p>
    <w:p w14:paraId="333F1C7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17336EE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SELECT</w:t>
      </w:r>
      <w:r w:rsidRPr="009107F7">
        <w:rPr>
          <w:rFonts w:ascii="Consolas" w:eastAsia="Times New Roman" w:hAnsi="Consolas" w:cs="Times New Roman"/>
          <w:color w:val="CCCCCC"/>
          <w:sz w:val="21"/>
          <w:szCs w:val="21"/>
          <w:lang w:val="en-IN" w:eastAsia="en-IN"/>
        </w:rPr>
        <w:t xml:space="preserve"> Price </w:t>
      </w:r>
      <w:r w:rsidRPr="009107F7">
        <w:rPr>
          <w:rFonts w:ascii="Consolas" w:eastAsia="Times New Roman" w:hAnsi="Consolas" w:cs="Times New Roman"/>
          <w:color w:val="569CD6"/>
          <w:sz w:val="21"/>
          <w:szCs w:val="21"/>
          <w:lang w:val="en-IN" w:eastAsia="en-IN"/>
        </w:rPr>
        <w:t>INTO</w:t>
      </w:r>
      <w:r w:rsidRPr="009107F7">
        <w:rPr>
          <w:rFonts w:ascii="Consolas" w:eastAsia="Times New Roman" w:hAnsi="Consolas" w:cs="Times New Roman"/>
          <w:color w:val="CCCCCC"/>
          <w:sz w:val="21"/>
          <w:szCs w:val="21"/>
          <w:lang w:val="en-IN" w:eastAsia="en-IN"/>
        </w:rPr>
        <w:t xml:space="preserve"> v_price</w:t>
      </w:r>
    </w:p>
    <w:p w14:paraId="2B314DF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FROM</w:t>
      </w:r>
      <w:r w:rsidRPr="009107F7">
        <w:rPr>
          <w:rFonts w:ascii="Consolas" w:eastAsia="Times New Roman" w:hAnsi="Consolas" w:cs="Times New Roman"/>
          <w:color w:val="CCCCCC"/>
          <w:sz w:val="21"/>
          <w:szCs w:val="21"/>
          <w:lang w:val="en-IN" w:eastAsia="en-IN"/>
        </w:rPr>
        <w:t xml:space="preserve"> menu</w:t>
      </w:r>
    </w:p>
    <w:p w14:paraId="1D888DE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WHERE</w:t>
      </w:r>
      <w:r w:rsidRPr="009107F7">
        <w:rPr>
          <w:rFonts w:ascii="Consolas" w:eastAsia="Times New Roman" w:hAnsi="Consolas" w:cs="Times New Roman"/>
          <w:color w:val="CCCCCC"/>
          <w:sz w:val="21"/>
          <w:szCs w:val="21"/>
          <w:lang w:val="en-IN" w:eastAsia="en-IN"/>
        </w:rPr>
        <w:t xml:space="preserve"> Menu_Item_ID </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p_menu_item_id;</w:t>
      </w:r>
    </w:p>
    <w:p w14:paraId="1AB82E2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26CF959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INSERT INTO</w:t>
      </w:r>
      <w:r w:rsidRPr="009107F7">
        <w:rPr>
          <w:rFonts w:ascii="Consolas" w:eastAsia="Times New Roman" w:hAnsi="Consolas" w:cs="Times New Roman"/>
          <w:color w:val="CCCCCC"/>
          <w:sz w:val="21"/>
          <w:szCs w:val="21"/>
          <w:lang w:val="en-IN" w:eastAsia="en-IN"/>
        </w:rPr>
        <w:t xml:space="preserve"> orders (Customer_ID, Restaurant_ID, Order_Date, Total_Amount)</w:t>
      </w:r>
    </w:p>
    <w:p w14:paraId="04A997C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VALUES</w:t>
      </w:r>
      <w:r w:rsidRPr="009107F7">
        <w:rPr>
          <w:rFonts w:ascii="Consolas" w:eastAsia="Times New Roman" w:hAnsi="Consolas" w:cs="Times New Roman"/>
          <w:color w:val="CCCCCC"/>
          <w:sz w:val="21"/>
          <w:szCs w:val="21"/>
          <w:lang w:val="en-IN" w:eastAsia="en-IN"/>
        </w:rPr>
        <w:t xml:space="preserve"> (p_customer_id, p_restaurant_id, p_order_date, </w:t>
      </w:r>
      <w:r w:rsidRPr="009107F7">
        <w:rPr>
          <w:rFonts w:ascii="Consolas" w:eastAsia="Times New Roman" w:hAnsi="Consolas" w:cs="Times New Roman"/>
          <w:color w:val="B5CEA8"/>
          <w:sz w:val="21"/>
          <w:szCs w:val="21"/>
          <w:lang w:val="en-IN" w:eastAsia="en-IN"/>
        </w:rPr>
        <w:t>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00</w:t>
      </w:r>
      <w:r w:rsidRPr="009107F7">
        <w:rPr>
          <w:rFonts w:ascii="Consolas" w:eastAsia="Times New Roman" w:hAnsi="Consolas" w:cs="Times New Roman"/>
          <w:color w:val="CCCCCC"/>
          <w:sz w:val="21"/>
          <w:szCs w:val="21"/>
          <w:lang w:val="en-IN" w:eastAsia="en-IN"/>
        </w:rPr>
        <w:t>);</w:t>
      </w:r>
    </w:p>
    <w:p w14:paraId="79302DF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48604EE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SET</w:t>
      </w:r>
      <w:r w:rsidRPr="009107F7">
        <w:rPr>
          <w:rFonts w:ascii="Consolas" w:eastAsia="Times New Roman" w:hAnsi="Consolas" w:cs="Times New Roman"/>
          <w:color w:val="CCCCCC"/>
          <w:sz w:val="21"/>
          <w:szCs w:val="21"/>
          <w:lang w:val="en-IN" w:eastAsia="en-IN"/>
        </w:rPr>
        <w:t xml:space="preserve"> v_order_id </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LAST_INSERT_ID();</w:t>
      </w:r>
    </w:p>
    <w:p w14:paraId="31C086A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41FB9DF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INSERT INTO</w:t>
      </w:r>
      <w:r w:rsidRPr="009107F7">
        <w:rPr>
          <w:rFonts w:ascii="Consolas" w:eastAsia="Times New Roman" w:hAnsi="Consolas" w:cs="Times New Roman"/>
          <w:color w:val="CCCCCC"/>
          <w:sz w:val="21"/>
          <w:szCs w:val="21"/>
          <w:lang w:val="en-IN" w:eastAsia="en-IN"/>
        </w:rPr>
        <w:t xml:space="preserve"> order_items (Order_ID, Menu_Item_ID, Quantity, Price)</w:t>
      </w:r>
    </w:p>
    <w:p w14:paraId="6CE82E5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VALUES</w:t>
      </w:r>
      <w:r w:rsidRPr="009107F7">
        <w:rPr>
          <w:rFonts w:ascii="Consolas" w:eastAsia="Times New Roman" w:hAnsi="Consolas" w:cs="Times New Roman"/>
          <w:color w:val="CCCCCC"/>
          <w:sz w:val="21"/>
          <w:szCs w:val="21"/>
          <w:lang w:val="en-IN" w:eastAsia="en-IN"/>
        </w:rPr>
        <w:t xml:space="preserve"> (v_order_id, p_menu_item_id, p_quantity, v_price </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p_quantity);</w:t>
      </w:r>
    </w:p>
    <w:p w14:paraId="224704D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END</w:t>
      </w:r>
      <w:r w:rsidRPr="009107F7">
        <w:rPr>
          <w:rFonts w:ascii="Consolas" w:eastAsia="Times New Roman" w:hAnsi="Consolas" w:cs="Times New Roman"/>
          <w:color w:val="CCCCCC"/>
          <w:sz w:val="21"/>
          <w:szCs w:val="21"/>
          <w:lang w:val="en-IN" w:eastAsia="en-IN"/>
        </w:rPr>
        <w:t>$$</w:t>
      </w:r>
    </w:p>
    <w:p w14:paraId="1990A2C4" w14:textId="77777777" w:rsidR="009107F7" w:rsidRPr="009107F7" w:rsidRDefault="009107F7" w:rsidP="009107F7">
      <w:pPr>
        <w:shd w:val="clear" w:color="auto" w:fill="1F1F1F"/>
        <w:spacing w:after="240" w:line="285" w:lineRule="atLeast"/>
        <w:ind w:firstLine="0"/>
        <w:rPr>
          <w:rFonts w:ascii="Consolas" w:eastAsia="Times New Roman" w:hAnsi="Consolas" w:cs="Times New Roman"/>
          <w:color w:val="CCCCCC"/>
          <w:sz w:val="21"/>
          <w:szCs w:val="21"/>
          <w:lang w:val="en-IN" w:eastAsia="en-IN"/>
        </w:rPr>
      </w:pPr>
    </w:p>
    <w:p w14:paraId="5CC0EEB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Procedure: Assign a delivery to a driver</w:t>
      </w:r>
    </w:p>
    <w:p w14:paraId="70923D6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PROCEDURE</w:t>
      </w:r>
      <w:r w:rsidRPr="009107F7">
        <w:rPr>
          <w:rFonts w:ascii="Consolas" w:eastAsia="Times New Roman" w:hAnsi="Consolas" w:cs="Times New Roman"/>
          <w:color w:val="CCCCCC"/>
          <w:sz w:val="21"/>
          <w:szCs w:val="21"/>
          <w:lang w:val="en-IN" w:eastAsia="en-IN"/>
        </w:rPr>
        <w:t xml:space="preserve"> AssignDelivery(</w:t>
      </w:r>
    </w:p>
    <w:p w14:paraId="354A028A"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w:t>
      </w:r>
      <w:r w:rsidRPr="009107F7">
        <w:rPr>
          <w:rFonts w:ascii="Consolas" w:eastAsia="Times New Roman" w:hAnsi="Consolas" w:cs="Times New Roman"/>
          <w:color w:val="CCCCCC"/>
          <w:sz w:val="21"/>
          <w:szCs w:val="21"/>
          <w:lang w:val="en-IN" w:eastAsia="en-IN"/>
        </w:rPr>
        <w:t xml:space="preserve"> p_order_id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7350407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w:t>
      </w:r>
      <w:r w:rsidRPr="009107F7">
        <w:rPr>
          <w:rFonts w:ascii="Consolas" w:eastAsia="Times New Roman" w:hAnsi="Consolas" w:cs="Times New Roman"/>
          <w:color w:val="CCCCCC"/>
          <w:sz w:val="21"/>
          <w:szCs w:val="21"/>
          <w:lang w:val="en-IN" w:eastAsia="en-IN"/>
        </w:rPr>
        <w:t xml:space="preserve"> p_restaurant_id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68C641B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w:t>
      </w:r>
      <w:r w:rsidRPr="009107F7">
        <w:rPr>
          <w:rFonts w:ascii="Consolas" w:eastAsia="Times New Roman" w:hAnsi="Consolas" w:cs="Times New Roman"/>
          <w:color w:val="CCCCCC"/>
          <w:sz w:val="21"/>
          <w:szCs w:val="21"/>
          <w:lang w:val="en-IN" w:eastAsia="en-IN"/>
        </w:rPr>
        <w:t xml:space="preserve"> p_driver_id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18D3E8B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w:t>
      </w:r>
      <w:r w:rsidRPr="009107F7">
        <w:rPr>
          <w:rFonts w:ascii="Consolas" w:eastAsia="Times New Roman" w:hAnsi="Consolas" w:cs="Times New Roman"/>
          <w:color w:val="CCCCCC"/>
          <w:sz w:val="21"/>
          <w:szCs w:val="21"/>
          <w:lang w:val="en-IN" w:eastAsia="en-IN"/>
        </w:rPr>
        <w:t xml:space="preserve"> p_location </w:t>
      </w:r>
      <w:r w:rsidRPr="009107F7">
        <w:rPr>
          <w:rFonts w:ascii="Consolas" w:eastAsia="Times New Roman" w:hAnsi="Consolas" w:cs="Times New Roman"/>
          <w:color w:val="569CD6"/>
          <w:sz w:val="21"/>
          <w:szCs w:val="21"/>
          <w:lang w:val="en-IN" w:eastAsia="en-IN"/>
        </w:rPr>
        <w:t>VARCHAR</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255</w:t>
      </w:r>
      <w:r w:rsidRPr="009107F7">
        <w:rPr>
          <w:rFonts w:ascii="Consolas" w:eastAsia="Times New Roman" w:hAnsi="Consolas" w:cs="Times New Roman"/>
          <w:color w:val="CCCCCC"/>
          <w:sz w:val="21"/>
          <w:szCs w:val="21"/>
          <w:lang w:val="en-IN" w:eastAsia="en-IN"/>
        </w:rPr>
        <w:t>),</w:t>
      </w:r>
    </w:p>
    <w:p w14:paraId="1493892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w:t>
      </w:r>
      <w:r w:rsidRPr="009107F7">
        <w:rPr>
          <w:rFonts w:ascii="Consolas" w:eastAsia="Times New Roman" w:hAnsi="Consolas" w:cs="Times New Roman"/>
          <w:color w:val="CCCCCC"/>
          <w:sz w:val="21"/>
          <w:szCs w:val="21"/>
          <w:lang w:val="en-IN" w:eastAsia="en-IN"/>
        </w:rPr>
        <w:t xml:space="preserve"> p_fee </w:t>
      </w:r>
      <w:r w:rsidRPr="009107F7">
        <w:rPr>
          <w:rFonts w:ascii="Consolas" w:eastAsia="Times New Roman" w:hAnsi="Consolas" w:cs="Times New Roman"/>
          <w:color w:val="569CD6"/>
          <w:sz w:val="21"/>
          <w:szCs w:val="21"/>
          <w:lang w:val="en-IN" w:eastAsia="en-IN"/>
        </w:rPr>
        <w:t>DECIMAL</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w:t>
      </w:r>
      <w:r w:rsidRPr="009107F7">
        <w:rPr>
          <w:rFonts w:ascii="Consolas" w:eastAsia="Times New Roman" w:hAnsi="Consolas" w:cs="Times New Roman"/>
          <w:color w:val="CCCCCC"/>
          <w:sz w:val="21"/>
          <w:szCs w:val="21"/>
          <w:lang w:val="en-IN" w:eastAsia="en-IN"/>
        </w:rPr>
        <w:t>)</w:t>
      </w:r>
    </w:p>
    <w:p w14:paraId="7B015A6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w:t>
      </w:r>
    </w:p>
    <w:p w14:paraId="7DF54AC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BEGIN</w:t>
      </w:r>
    </w:p>
    <w:p w14:paraId="4643753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INSERT INTO</w:t>
      </w:r>
      <w:r w:rsidRPr="009107F7">
        <w:rPr>
          <w:rFonts w:ascii="Consolas" w:eastAsia="Times New Roman" w:hAnsi="Consolas" w:cs="Times New Roman"/>
          <w:color w:val="CCCCCC"/>
          <w:sz w:val="21"/>
          <w:szCs w:val="21"/>
          <w:lang w:val="en-IN" w:eastAsia="en-IN"/>
        </w:rPr>
        <w:t xml:space="preserve"> deliveries (Order_ID, Restaurant_ID, Driver_ID, Pickup_Time, </w:t>
      </w:r>
      <w:r w:rsidRPr="009107F7">
        <w:rPr>
          <w:rFonts w:ascii="Consolas" w:eastAsia="Times New Roman" w:hAnsi="Consolas" w:cs="Times New Roman"/>
          <w:color w:val="569CD6"/>
          <w:sz w:val="21"/>
          <w:szCs w:val="21"/>
          <w:lang w:val="en-IN" w:eastAsia="en-IN"/>
        </w:rPr>
        <w:t>Location</w:t>
      </w:r>
      <w:r w:rsidRPr="009107F7">
        <w:rPr>
          <w:rFonts w:ascii="Consolas" w:eastAsia="Times New Roman" w:hAnsi="Consolas" w:cs="Times New Roman"/>
          <w:color w:val="CCCCCC"/>
          <w:sz w:val="21"/>
          <w:szCs w:val="21"/>
          <w:lang w:val="en-IN" w:eastAsia="en-IN"/>
        </w:rPr>
        <w:t>, Delivery_Fee)</w:t>
      </w:r>
    </w:p>
    <w:p w14:paraId="24F4714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VALUES</w:t>
      </w:r>
      <w:r w:rsidRPr="009107F7">
        <w:rPr>
          <w:rFonts w:ascii="Consolas" w:eastAsia="Times New Roman" w:hAnsi="Consolas" w:cs="Times New Roman"/>
          <w:color w:val="CCCCCC"/>
          <w:sz w:val="21"/>
          <w:szCs w:val="21"/>
          <w:lang w:val="en-IN" w:eastAsia="en-IN"/>
        </w:rPr>
        <w:t xml:space="preserve"> (p_order_id, p_restaurant_id, p_driver_id, </w:t>
      </w:r>
      <w:r w:rsidRPr="009107F7">
        <w:rPr>
          <w:rFonts w:ascii="Consolas" w:eastAsia="Times New Roman" w:hAnsi="Consolas" w:cs="Times New Roman"/>
          <w:color w:val="569CD6"/>
          <w:sz w:val="21"/>
          <w:szCs w:val="21"/>
          <w:lang w:val="en-IN" w:eastAsia="en-IN"/>
        </w:rPr>
        <w:t>NOW</w:t>
      </w:r>
      <w:r w:rsidRPr="009107F7">
        <w:rPr>
          <w:rFonts w:ascii="Consolas" w:eastAsia="Times New Roman" w:hAnsi="Consolas" w:cs="Times New Roman"/>
          <w:color w:val="CCCCCC"/>
          <w:sz w:val="21"/>
          <w:szCs w:val="21"/>
          <w:lang w:val="en-IN" w:eastAsia="en-IN"/>
        </w:rPr>
        <w:t>(), p_location, p_fee);</w:t>
      </w:r>
    </w:p>
    <w:p w14:paraId="50A9C63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END</w:t>
      </w:r>
      <w:r w:rsidRPr="009107F7">
        <w:rPr>
          <w:rFonts w:ascii="Consolas" w:eastAsia="Times New Roman" w:hAnsi="Consolas" w:cs="Times New Roman"/>
          <w:color w:val="CCCCCC"/>
          <w:sz w:val="21"/>
          <w:szCs w:val="21"/>
          <w:lang w:val="en-IN" w:eastAsia="en-IN"/>
        </w:rPr>
        <w:t>$$</w:t>
      </w:r>
    </w:p>
    <w:p w14:paraId="1C272D7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2608DCA5"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DELIMITER ;</w:t>
      </w:r>
    </w:p>
    <w:p w14:paraId="5C381B3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6F79E83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DELIMITER $$</w:t>
      </w:r>
    </w:p>
    <w:p w14:paraId="32CDBBBA"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19A7A84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Function 1: Get active order count per customer</w:t>
      </w:r>
    </w:p>
    <w:p w14:paraId="4FEED61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FUNCTION</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GetActiveOrderCount</w:t>
      </w:r>
      <w:r w:rsidRPr="009107F7">
        <w:rPr>
          <w:rFonts w:ascii="Consolas" w:eastAsia="Times New Roman" w:hAnsi="Consolas" w:cs="Times New Roman"/>
          <w:color w:val="CCCCCC"/>
          <w:sz w:val="21"/>
          <w:szCs w:val="21"/>
          <w:lang w:val="en-IN" w:eastAsia="en-IN"/>
        </w:rPr>
        <w:t xml:space="preserve">(p_customer_id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1897788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RETURNS</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INT</w:t>
      </w:r>
    </w:p>
    <w:p w14:paraId="05F7ED4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DETERMINISTIC</w:t>
      </w:r>
    </w:p>
    <w:p w14:paraId="13555CA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BEGIN</w:t>
      </w:r>
    </w:p>
    <w:p w14:paraId="4CD1746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DECLARE</w:t>
      </w:r>
      <w:r w:rsidRPr="009107F7">
        <w:rPr>
          <w:rFonts w:ascii="Consolas" w:eastAsia="Times New Roman" w:hAnsi="Consolas" w:cs="Times New Roman"/>
          <w:color w:val="CCCCCC"/>
          <w:sz w:val="21"/>
          <w:szCs w:val="21"/>
          <w:lang w:val="en-IN" w:eastAsia="en-IN"/>
        </w:rPr>
        <w:t xml:space="preserve"> cnt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1A6B4A31"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SELECT</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COUNT</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INTO</w:t>
      </w:r>
      <w:r w:rsidRPr="009107F7">
        <w:rPr>
          <w:rFonts w:ascii="Consolas" w:eastAsia="Times New Roman" w:hAnsi="Consolas" w:cs="Times New Roman"/>
          <w:color w:val="CCCCCC"/>
          <w:sz w:val="21"/>
          <w:szCs w:val="21"/>
          <w:lang w:val="en-IN" w:eastAsia="en-IN"/>
        </w:rPr>
        <w:t xml:space="preserve"> cnt</w:t>
      </w:r>
    </w:p>
    <w:p w14:paraId="210A0B2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FROM</w:t>
      </w:r>
      <w:r w:rsidRPr="009107F7">
        <w:rPr>
          <w:rFonts w:ascii="Consolas" w:eastAsia="Times New Roman" w:hAnsi="Consolas" w:cs="Times New Roman"/>
          <w:color w:val="CCCCCC"/>
          <w:sz w:val="21"/>
          <w:szCs w:val="21"/>
          <w:lang w:val="en-IN" w:eastAsia="en-IN"/>
        </w:rPr>
        <w:t xml:space="preserve"> customer_current_orders</w:t>
      </w:r>
    </w:p>
    <w:p w14:paraId="195B7AD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WHERE</w:t>
      </w:r>
      <w:r w:rsidRPr="009107F7">
        <w:rPr>
          <w:rFonts w:ascii="Consolas" w:eastAsia="Times New Roman" w:hAnsi="Consolas" w:cs="Times New Roman"/>
          <w:color w:val="CCCCCC"/>
          <w:sz w:val="21"/>
          <w:szCs w:val="21"/>
          <w:lang w:val="en-IN" w:eastAsia="en-IN"/>
        </w:rPr>
        <w:t xml:space="preserve"> Customer_ID </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p_customer_id;</w:t>
      </w:r>
    </w:p>
    <w:p w14:paraId="65854EF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RETURN</w:t>
      </w:r>
      <w:r w:rsidRPr="009107F7">
        <w:rPr>
          <w:rFonts w:ascii="Consolas" w:eastAsia="Times New Roman" w:hAnsi="Consolas" w:cs="Times New Roman"/>
          <w:color w:val="CCCCCC"/>
          <w:sz w:val="21"/>
          <w:szCs w:val="21"/>
          <w:lang w:val="en-IN" w:eastAsia="en-IN"/>
        </w:rPr>
        <w:t xml:space="preserve"> cnt;</w:t>
      </w:r>
    </w:p>
    <w:p w14:paraId="463456E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END</w:t>
      </w:r>
      <w:r w:rsidRPr="009107F7">
        <w:rPr>
          <w:rFonts w:ascii="Consolas" w:eastAsia="Times New Roman" w:hAnsi="Consolas" w:cs="Times New Roman"/>
          <w:color w:val="CCCCCC"/>
          <w:sz w:val="21"/>
          <w:szCs w:val="21"/>
          <w:lang w:val="en-IN" w:eastAsia="en-IN"/>
        </w:rPr>
        <w:t>$$</w:t>
      </w:r>
    </w:p>
    <w:p w14:paraId="60F642E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62710B6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Function 2: Get total revenue of a restaurant</w:t>
      </w:r>
    </w:p>
    <w:p w14:paraId="25CF61CF"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FUNCTION</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GetRestaurantRevenue</w:t>
      </w:r>
      <w:r w:rsidRPr="009107F7">
        <w:rPr>
          <w:rFonts w:ascii="Consolas" w:eastAsia="Times New Roman" w:hAnsi="Consolas" w:cs="Times New Roman"/>
          <w:color w:val="CCCCCC"/>
          <w:sz w:val="21"/>
          <w:szCs w:val="21"/>
          <w:lang w:val="en-IN" w:eastAsia="en-IN"/>
        </w:rPr>
        <w:t xml:space="preserve">(p_restaurant_id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1FE8118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RETURNS</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DECIMAL</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w:t>
      </w:r>
      <w:r w:rsidRPr="009107F7">
        <w:rPr>
          <w:rFonts w:ascii="Consolas" w:eastAsia="Times New Roman" w:hAnsi="Consolas" w:cs="Times New Roman"/>
          <w:color w:val="CCCCCC"/>
          <w:sz w:val="21"/>
          <w:szCs w:val="21"/>
          <w:lang w:val="en-IN" w:eastAsia="en-IN"/>
        </w:rPr>
        <w:t>)</w:t>
      </w:r>
    </w:p>
    <w:p w14:paraId="24F60F6A"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DETERMINISTIC</w:t>
      </w:r>
    </w:p>
    <w:p w14:paraId="0EBA0A0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BEGIN</w:t>
      </w:r>
    </w:p>
    <w:p w14:paraId="121FBB69"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DECLARE</w:t>
      </w:r>
      <w:r w:rsidRPr="009107F7">
        <w:rPr>
          <w:rFonts w:ascii="Consolas" w:eastAsia="Times New Roman" w:hAnsi="Consolas" w:cs="Times New Roman"/>
          <w:color w:val="CCCCCC"/>
          <w:sz w:val="21"/>
          <w:szCs w:val="21"/>
          <w:lang w:val="en-IN" w:eastAsia="en-IN"/>
        </w:rPr>
        <w:t xml:space="preserve"> total </w:t>
      </w:r>
      <w:r w:rsidRPr="009107F7">
        <w:rPr>
          <w:rFonts w:ascii="Consolas" w:eastAsia="Times New Roman" w:hAnsi="Consolas" w:cs="Times New Roman"/>
          <w:color w:val="569CD6"/>
          <w:sz w:val="21"/>
          <w:szCs w:val="21"/>
          <w:lang w:val="en-IN" w:eastAsia="en-IN"/>
        </w:rPr>
        <w:t>DECIMAL</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w:t>
      </w:r>
      <w:r w:rsidRPr="009107F7">
        <w:rPr>
          <w:rFonts w:ascii="Consolas" w:eastAsia="Times New Roman" w:hAnsi="Consolas" w:cs="Times New Roman"/>
          <w:color w:val="CCCCCC"/>
          <w:sz w:val="21"/>
          <w:szCs w:val="21"/>
          <w:lang w:val="en-IN" w:eastAsia="en-IN"/>
        </w:rPr>
        <w:t>);</w:t>
      </w:r>
    </w:p>
    <w:p w14:paraId="6665713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SELECT</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COALESCE</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DCDCAA"/>
          <w:sz w:val="21"/>
          <w:szCs w:val="21"/>
          <w:lang w:val="en-IN" w:eastAsia="en-IN"/>
        </w:rPr>
        <w:t>SUM</w:t>
      </w:r>
      <w:r w:rsidRPr="009107F7">
        <w:rPr>
          <w:rFonts w:ascii="Consolas" w:eastAsia="Times New Roman" w:hAnsi="Consolas" w:cs="Times New Roman"/>
          <w:color w:val="CCCCCC"/>
          <w:sz w:val="21"/>
          <w:szCs w:val="21"/>
          <w:lang w:val="en-IN" w:eastAsia="en-IN"/>
        </w:rPr>
        <w:t xml:space="preserve">(Total_Amount), </w:t>
      </w:r>
      <w:r w:rsidRPr="009107F7">
        <w:rPr>
          <w:rFonts w:ascii="Consolas" w:eastAsia="Times New Roman" w:hAnsi="Consolas" w:cs="Times New Roman"/>
          <w:color w:val="B5CEA8"/>
          <w:sz w:val="21"/>
          <w:szCs w:val="21"/>
          <w:lang w:val="en-IN" w:eastAsia="en-IN"/>
        </w:rPr>
        <w:t>0</w:t>
      </w:r>
      <w:r w:rsidRPr="009107F7">
        <w:rPr>
          <w:rFonts w:ascii="Consolas" w:eastAsia="Times New Roman" w:hAnsi="Consolas" w:cs="Times New Roman"/>
          <w:color w:val="CCCCCC"/>
          <w:sz w:val="21"/>
          <w:szCs w:val="21"/>
          <w:lang w:val="en-IN" w:eastAsia="en-IN"/>
        </w:rPr>
        <w:t>)</w:t>
      </w:r>
    </w:p>
    <w:p w14:paraId="5CB4AB5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INTO</w:t>
      </w:r>
      <w:r w:rsidRPr="009107F7">
        <w:rPr>
          <w:rFonts w:ascii="Consolas" w:eastAsia="Times New Roman" w:hAnsi="Consolas" w:cs="Times New Roman"/>
          <w:color w:val="CCCCCC"/>
          <w:sz w:val="21"/>
          <w:szCs w:val="21"/>
          <w:lang w:val="en-IN" w:eastAsia="en-IN"/>
        </w:rPr>
        <w:t xml:space="preserve"> total</w:t>
      </w:r>
    </w:p>
    <w:p w14:paraId="1A1ECF9A"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FROM</w:t>
      </w:r>
      <w:r w:rsidRPr="009107F7">
        <w:rPr>
          <w:rFonts w:ascii="Consolas" w:eastAsia="Times New Roman" w:hAnsi="Consolas" w:cs="Times New Roman"/>
          <w:color w:val="CCCCCC"/>
          <w:sz w:val="21"/>
          <w:szCs w:val="21"/>
          <w:lang w:val="en-IN" w:eastAsia="en-IN"/>
        </w:rPr>
        <w:t xml:space="preserve"> orders</w:t>
      </w:r>
    </w:p>
    <w:p w14:paraId="2B0EFEF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WHERE</w:t>
      </w:r>
      <w:r w:rsidRPr="009107F7">
        <w:rPr>
          <w:rFonts w:ascii="Consolas" w:eastAsia="Times New Roman" w:hAnsi="Consolas" w:cs="Times New Roman"/>
          <w:color w:val="CCCCCC"/>
          <w:sz w:val="21"/>
          <w:szCs w:val="21"/>
          <w:lang w:val="en-IN" w:eastAsia="en-IN"/>
        </w:rPr>
        <w:t xml:space="preserve"> Restaurant_ID </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p_restaurant_id;</w:t>
      </w:r>
    </w:p>
    <w:p w14:paraId="79592B0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RETURN</w:t>
      </w:r>
      <w:r w:rsidRPr="009107F7">
        <w:rPr>
          <w:rFonts w:ascii="Consolas" w:eastAsia="Times New Roman" w:hAnsi="Consolas" w:cs="Times New Roman"/>
          <w:color w:val="CCCCCC"/>
          <w:sz w:val="21"/>
          <w:szCs w:val="21"/>
          <w:lang w:val="en-IN" w:eastAsia="en-IN"/>
        </w:rPr>
        <w:t xml:space="preserve"> total;</w:t>
      </w:r>
    </w:p>
    <w:p w14:paraId="6CD42300"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END</w:t>
      </w:r>
      <w:r w:rsidRPr="009107F7">
        <w:rPr>
          <w:rFonts w:ascii="Consolas" w:eastAsia="Times New Roman" w:hAnsi="Consolas" w:cs="Times New Roman"/>
          <w:color w:val="CCCCCC"/>
          <w:sz w:val="21"/>
          <w:szCs w:val="21"/>
          <w:lang w:val="en-IN" w:eastAsia="en-IN"/>
        </w:rPr>
        <w:t>$$</w:t>
      </w:r>
    </w:p>
    <w:p w14:paraId="214F9C3B"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06294633"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6A9955"/>
          <w:sz w:val="21"/>
          <w:szCs w:val="21"/>
          <w:lang w:val="en-IN" w:eastAsia="en-IN"/>
        </w:rPr>
        <w:t>-- Function 3: Get total earnings of a delivery driver</w:t>
      </w:r>
    </w:p>
    <w:p w14:paraId="7876BFEE"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CREATE</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FUNCTION</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GetDriverEarnings</w:t>
      </w:r>
      <w:r w:rsidRPr="009107F7">
        <w:rPr>
          <w:rFonts w:ascii="Consolas" w:eastAsia="Times New Roman" w:hAnsi="Consolas" w:cs="Times New Roman"/>
          <w:color w:val="CCCCCC"/>
          <w:sz w:val="21"/>
          <w:szCs w:val="21"/>
          <w:lang w:val="en-IN" w:eastAsia="en-IN"/>
        </w:rPr>
        <w:t xml:space="preserve">(p_driver_id </w:t>
      </w:r>
      <w:r w:rsidRPr="009107F7">
        <w:rPr>
          <w:rFonts w:ascii="Consolas" w:eastAsia="Times New Roman" w:hAnsi="Consolas" w:cs="Times New Roman"/>
          <w:color w:val="569CD6"/>
          <w:sz w:val="21"/>
          <w:szCs w:val="21"/>
          <w:lang w:val="en-IN" w:eastAsia="en-IN"/>
        </w:rPr>
        <w:t>INT</w:t>
      </w:r>
      <w:r w:rsidRPr="009107F7">
        <w:rPr>
          <w:rFonts w:ascii="Consolas" w:eastAsia="Times New Roman" w:hAnsi="Consolas" w:cs="Times New Roman"/>
          <w:color w:val="CCCCCC"/>
          <w:sz w:val="21"/>
          <w:szCs w:val="21"/>
          <w:lang w:val="en-IN" w:eastAsia="en-IN"/>
        </w:rPr>
        <w:t>)</w:t>
      </w:r>
    </w:p>
    <w:p w14:paraId="7EAE1082"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RETURNS</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DECIMAL</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w:t>
      </w:r>
      <w:r w:rsidRPr="009107F7">
        <w:rPr>
          <w:rFonts w:ascii="Consolas" w:eastAsia="Times New Roman" w:hAnsi="Consolas" w:cs="Times New Roman"/>
          <w:color w:val="CCCCCC"/>
          <w:sz w:val="21"/>
          <w:szCs w:val="21"/>
          <w:lang w:val="en-IN" w:eastAsia="en-IN"/>
        </w:rPr>
        <w:t>)</w:t>
      </w:r>
    </w:p>
    <w:p w14:paraId="76BC3F9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DETERMINISTIC</w:t>
      </w:r>
    </w:p>
    <w:p w14:paraId="2EE06124"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BEGIN</w:t>
      </w:r>
    </w:p>
    <w:p w14:paraId="70FB817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DECLARE</w:t>
      </w:r>
      <w:r w:rsidRPr="009107F7">
        <w:rPr>
          <w:rFonts w:ascii="Consolas" w:eastAsia="Times New Roman" w:hAnsi="Consolas" w:cs="Times New Roman"/>
          <w:color w:val="CCCCCC"/>
          <w:sz w:val="21"/>
          <w:szCs w:val="21"/>
          <w:lang w:val="en-IN" w:eastAsia="en-IN"/>
        </w:rPr>
        <w:t xml:space="preserve"> total </w:t>
      </w:r>
      <w:r w:rsidRPr="009107F7">
        <w:rPr>
          <w:rFonts w:ascii="Consolas" w:eastAsia="Times New Roman" w:hAnsi="Consolas" w:cs="Times New Roman"/>
          <w:color w:val="569CD6"/>
          <w:sz w:val="21"/>
          <w:szCs w:val="21"/>
          <w:lang w:val="en-IN" w:eastAsia="en-IN"/>
        </w:rPr>
        <w:t>DECIMAL</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10</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B5CEA8"/>
          <w:sz w:val="21"/>
          <w:szCs w:val="21"/>
          <w:lang w:val="en-IN" w:eastAsia="en-IN"/>
        </w:rPr>
        <w:t>2</w:t>
      </w:r>
      <w:r w:rsidRPr="009107F7">
        <w:rPr>
          <w:rFonts w:ascii="Consolas" w:eastAsia="Times New Roman" w:hAnsi="Consolas" w:cs="Times New Roman"/>
          <w:color w:val="CCCCCC"/>
          <w:sz w:val="21"/>
          <w:szCs w:val="21"/>
          <w:lang w:val="en-IN" w:eastAsia="en-IN"/>
        </w:rPr>
        <w:t>);</w:t>
      </w:r>
    </w:p>
    <w:p w14:paraId="7BA26E78"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SELECT</w:t>
      </w: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DCDCAA"/>
          <w:sz w:val="21"/>
          <w:szCs w:val="21"/>
          <w:lang w:val="en-IN" w:eastAsia="en-IN"/>
        </w:rPr>
        <w:t>COALESCE</w:t>
      </w:r>
      <w:r w:rsidRPr="009107F7">
        <w:rPr>
          <w:rFonts w:ascii="Consolas" w:eastAsia="Times New Roman" w:hAnsi="Consolas" w:cs="Times New Roman"/>
          <w:color w:val="CCCCCC"/>
          <w:sz w:val="21"/>
          <w:szCs w:val="21"/>
          <w:lang w:val="en-IN" w:eastAsia="en-IN"/>
        </w:rPr>
        <w:t>(</w:t>
      </w:r>
      <w:r w:rsidRPr="009107F7">
        <w:rPr>
          <w:rFonts w:ascii="Consolas" w:eastAsia="Times New Roman" w:hAnsi="Consolas" w:cs="Times New Roman"/>
          <w:color w:val="DCDCAA"/>
          <w:sz w:val="21"/>
          <w:szCs w:val="21"/>
          <w:lang w:val="en-IN" w:eastAsia="en-IN"/>
        </w:rPr>
        <w:t>SUM</w:t>
      </w:r>
      <w:r w:rsidRPr="009107F7">
        <w:rPr>
          <w:rFonts w:ascii="Consolas" w:eastAsia="Times New Roman" w:hAnsi="Consolas" w:cs="Times New Roman"/>
          <w:color w:val="CCCCCC"/>
          <w:sz w:val="21"/>
          <w:szCs w:val="21"/>
          <w:lang w:val="en-IN" w:eastAsia="en-IN"/>
        </w:rPr>
        <w:t xml:space="preserve">(Delivery_Fee), </w:t>
      </w:r>
      <w:r w:rsidRPr="009107F7">
        <w:rPr>
          <w:rFonts w:ascii="Consolas" w:eastAsia="Times New Roman" w:hAnsi="Consolas" w:cs="Times New Roman"/>
          <w:color w:val="B5CEA8"/>
          <w:sz w:val="21"/>
          <w:szCs w:val="21"/>
          <w:lang w:val="en-IN" w:eastAsia="en-IN"/>
        </w:rPr>
        <w:t>0</w:t>
      </w:r>
      <w:r w:rsidRPr="009107F7">
        <w:rPr>
          <w:rFonts w:ascii="Consolas" w:eastAsia="Times New Roman" w:hAnsi="Consolas" w:cs="Times New Roman"/>
          <w:color w:val="CCCCCC"/>
          <w:sz w:val="21"/>
          <w:szCs w:val="21"/>
          <w:lang w:val="en-IN" w:eastAsia="en-IN"/>
        </w:rPr>
        <w:t>)</w:t>
      </w:r>
    </w:p>
    <w:p w14:paraId="2174F34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INTO</w:t>
      </w:r>
      <w:r w:rsidRPr="009107F7">
        <w:rPr>
          <w:rFonts w:ascii="Consolas" w:eastAsia="Times New Roman" w:hAnsi="Consolas" w:cs="Times New Roman"/>
          <w:color w:val="CCCCCC"/>
          <w:sz w:val="21"/>
          <w:szCs w:val="21"/>
          <w:lang w:val="en-IN" w:eastAsia="en-IN"/>
        </w:rPr>
        <w:t xml:space="preserve"> total</w:t>
      </w:r>
    </w:p>
    <w:p w14:paraId="1EA66E4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FROM</w:t>
      </w:r>
      <w:r w:rsidRPr="009107F7">
        <w:rPr>
          <w:rFonts w:ascii="Consolas" w:eastAsia="Times New Roman" w:hAnsi="Consolas" w:cs="Times New Roman"/>
          <w:color w:val="CCCCCC"/>
          <w:sz w:val="21"/>
          <w:szCs w:val="21"/>
          <w:lang w:val="en-IN" w:eastAsia="en-IN"/>
        </w:rPr>
        <w:t xml:space="preserve"> deliveries</w:t>
      </w:r>
    </w:p>
    <w:p w14:paraId="71E127BA"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WHERE</w:t>
      </w:r>
      <w:r w:rsidRPr="009107F7">
        <w:rPr>
          <w:rFonts w:ascii="Consolas" w:eastAsia="Times New Roman" w:hAnsi="Consolas" w:cs="Times New Roman"/>
          <w:color w:val="CCCCCC"/>
          <w:sz w:val="21"/>
          <w:szCs w:val="21"/>
          <w:lang w:val="en-IN" w:eastAsia="en-IN"/>
        </w:rPr>
        <w:t xml:space="preserve"> Driver_ID </w:t>
      </w:r>
      <w:r w:rsidRPr="009107F7">
        <w:rPr>
          <w:rFonts w:ascii="Consolas" w:eastAsia="Times New Roman" w:hAnsi="Consolas" w:cs="Times New Roman"/>
          <w:color w:val="D4D4D4"/>
          <w:sz w:val="21"/>
          <w:szCs w:val="21"/>
          <w:lang w:val="en-IN" w:eastAsia="en-IN"/>
        </w:rPr>
        <w:t>=</w:t>
      </w:r>
      <w:r w:rsidRPr="009107F7">
        <w:rPr>
          <w:rFonts w:ascii="Consolas" w:eastAsia="Times New Roman" w:hAnsi="Consolas" w:cs="Times New Roman"/>
          <w:color w:val="CCCCCC"/>
          <w:sz w:val="21"/>
          <w:szCs w:val="21"/>
          <w:lang w:val="en-IN" w:eastAsia="en-IN"/>
        </w:rPr>
        <w:t xml:space="preserve"> p_driver_id;</w:t>
      </w:r>
    </w:p>
    <w:p w14:paraId="65BE028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 xml:space="preserve">    </w:t>
      </w:r>
      <w:r w:rsidRPr="009107F7">
        <w:rPr>
          <w:rFonts w:ascii="Consolas" w:eastAsia="Times New Roman" w:hAnsi="Consolas" w:cs="Times New Roman"/>
          <w:color w:val="569CD6"/>
          <w:sz w:val="21"/>
          <w:szCs w:val="21"/>
          <w:lang w:val="en-IN" w:eastAsia="en-IN"/>
        </w:rPr>
        <w:t>RETURN</w:t>
      </w:r>
      <w:r w:rsidRPr="009107F7">
        <w:rPr>
          <w:rFonts w:ascii="Consolas" w:eastAsia="Times New Roman" w:hAnsi="Consolas" w:cs="Times New Roman"/>
          <w:color w:val="CCCCCC"/>
          <w:sz w:val="21"/>
          <w:szCs w:val="21"/>
          <w:lang w:val="en-IN" w:eastAsia="en-IN"/>
        </w:rPr>
        <w:t xml:space="preserve"> total;</w:t>
      </w:r>
    </w:p>
    <w:p w14:paraId="4573EDE7"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569CD6"/>
          <w:sz w:val="21"/>
          <w:szCs w:val="21"/>
          <w:lang w:val="en-IN" w:eastAsia="en-IN"/>
        </w:rPr>
        <w:t>END</w:t>
      </w:r>
      <w:r w:rsidRPr="009107F7">
        <w:rPr>
          <w:rFonts w:ascii="Consolas" w:eastAsia="Times New Roman" w:hAnsi="Consolas" w:cs="Times New Roman"/>
          <w:color w:val="CCCCCC"/>
          <w:sz w:val="21"/>
          <w:szCs w:val="21"/>
          <w:lang w:val="en-IN" w:eastAsia="en-IN"/>
        </w:rPr>
        <w:t>$$</w:t>
      </w:r>
    </w:p>
    <w:p w14:paraId="0B7A903C"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77FC150D"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r w:rsidRPr="009107F7">
        <w:rPr>
          <w:rFonts w:ascii="Consolas" w:eastAsia="Times New Roman" w:hAnsi="Consolas" w:cs="Times New Roman"/>
          <w:color w:val="CCCCCC"/>
          <w:sz w:val="21"/>
          <w:szCs w:val="21"/>
          <w:lang w:val="en-IN" w:eastAsia="en-IN"/>
        </w:rPr>
        <w:t>DELIMITER ;</w:t>
      </w:r>
    </w:p>
    <w:p w14:paraId="1CC089F6" w14:textId="77777777" w:rsidR="009107F7" w:rsidRPr="009107F7" w:rsidRDefault="009107F7" w:rsidP="009107F7">
      <w:pPr>
        <w:shd w:val="clear" w:color="auto" w:fill="1F1F1F"/>
        <w:spacing w:line="285" w:lineRule="atLeast"/>
        <w:ind w:firstLine="0"/>
        <w:rPr>
          <w:rFonts w:ascii="Consolas" w:eastAsia="Times New Roman" w:hAnsi="Consolas" w:cs="Times New Roman"/>
          <w:color w:val="CCCCCC"/>
          <w:sz w:val="21"/>
          <w:szCs w:val="21"/>
          <w:lang w:val="en-IN" w:eastAsia="en-IN"/>
        </w:rPr>
      </w:pPr>
    </w:p>
    <w:p w14:paraId="37A6D6E3" w14:textId="4EDBAEF1" w:rsidR="576062CF" w:rsidRDefault="576062CF" w:rsidP="009107F7">
      <w:pPr>
        <w:ind w:firstLine="0"/>
        <w:rPr>
          <w:rFonts w:ascii="Consolas" w:eastAsia="Times New Roman" w:hAnsi="Consolas" w:cs="Times New Roman"/>
          <w:color w:val="6A9955"/>
          <w:sz w:val="21"/>
          <w:szCs w:val="21"/>
          <w:lang w:val="en-IN" w:eastAsia="en-IN"/>
        </w:rPr>
      </w:pPr>
    </w:p>
    <w:p w14:paraId="2DFF75CD" w14:textId="6FF17F5C" w:rsidR="009107F7" w:rsidRDefault="009107F7" w:rsidP="009107F7">
      <w:pPr>
        <w:ind w:firstLine="0"/>
        <w:rPr>
          <w:rFonts w:eastAsia="Times New Roman" w:cstheme="minorHAnsi"/>
          <w:b/>
          <w:bCs/>
          <w:i/>
          <w:iCs/>
          <w:lang w:val="en-IN" w:eastAsia="en-IN"/>
        </w:rPr>
      </w:pPr>
      <w:r w:rsidRPr="009107F7">
        <w:rPr>
          <w:rFonts w:eastAsia="Times New Roman" w:cstheme="minorHAnsi"/>
          <w:b/>
          <w:bCs/>
          <w:i/>
          <w:iCs/>
          <w:lang w:val="en-IN" w:eastAsia="en-IN"/>
        </w:rPr>
        <w:lastRenderedPageBreak/>
        <w:t>CRUD Operations Screenshots</w:t>
      </w:r>
    </w:p>
    <w:p w14:paraId="25FF31C0" w14:textId="57ED7C72" w:rsidR="009107F7" w:rsidRPr="009107F7" w:rsidRDefault="009107F7" w:rsidP="009107F7">
      <w:pPr>
        <w:ind w:firstLine="0"/>
        <w:rPr>
          <w:rFonts w:cstheme="minorHAnsi"/>
          <w:b/>
          <w:bCs/>
          <w:i/>
          <w:iCs/>
        </w:rPr>
      </w:pPr>
      <w:r>
        <w:rPr>
          <w:rFonts w:eastAsia="Times New Roman" w:cstheme="minorHAnsi"/>
          <w:b/>
          <w:bCs/>
          <w:i/>
          <w:iCs/>
          <w:lang w:val="en-IN" w:eastAsia="en-IN"/>
        </w:rPr>
        <w:t>Create</w:t>
      </w:r>
    </w:p>
    <w:p w14:paraId="28AF348E" w14:textId="0EEF32C9" w:rsidR="009107F7" w:rsidRDefault="009107F7" w:rsidP="009107F7">
      <w:pPr>
        <w:ind w:firstLine="0"/>
      </w:pPr>
      <w:r w:rsidRPr="009107F7">
        <w:rPr>
          <w:noProof/>
        </w:rPr>
        <w:drawing>
          <wp:inline distT="0" distB="0" distL="0" distR="0" wp14:anchorId="097BFAA0" wp14:editId="7DE771EA">
            <wp:extent cx="5943600" cy="1025525"/>
            <wp:effectExtent l="0" t="0" r="0" b="3175"/>
            <wp:docPr id="92007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73548" name=""/>
                    <pic:cNvPicPr/>
                  </pic:nvPicPr>
                  <pic:blipFill>
                    <a:blip r:embed="rId12"/>
                    <a:stretch>
                      <a:fillRect/>
                    </a:stretch>
                  </pic:blipFill>
                  <pic:spPr>
                    <a:xfrm>
                      <a:off x="0" y="0"/>
                      <a:ext cx="5943600" cy="1025525"/>
                    </a:xfrm>
                    <a:prstGeom prst="rect">
                      <a:avLst/>
                    </a:prstGeom>
                  </pic:spPr>
                </pic:pic>
              </a:graphicData>
            </a:graphic>
          </wp:inline>
        </w:drawing>
      </w:r>
    </w:p>
    <w:p w14:paraId="4A10ABA9" w14:textId="2C149FE0" w:rsidR="009107F7" w:rsidRDefault="009107F7" w:rsidP="009107F7">
      <w:pPr>
        <w:ind w:firstLine="0"/>
      </w:pPr>
      <w:r w:rsidRPr="009107F7">
        <w:rPr>
          <w:noProof/>
        </w:rPr>
        <w:drawing>
          <wp:inline distT="0" distB="0" distL="0" distR="0" wp14:anchorId="2E461C62" wp14:editId="4F94EE30">
            <wp:extent cx="5943600" cy="1435100"/>
            <wp:effectExtent l="0" t="0" r="0" b="0"/>
            <wp:docPr id="65009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7738" name=""/>
                    <pic:cNvPicPr/>
                  </pic:nvPicPr>
                  <pic:blipFill>
                    <a:blip r:embed="rId13"/>
                    <a:stretch>
                      <a:fillRect/>
                    </a:stretch>
                  </pic:blipFill>
                  <pic:spPr>
                    <a:xfrm>
                      <a:off x="0" y="0"/>
                      <a:ext cx="5943600" cy="1435100"/>
                    </a:xfrm>
                    <a:prstGeom prst="rect">
                      <a:avLst/>
                    </a:prstGeom>
                  </pic:spPr>
                </pic:pic>
              </a:graphicData>
            </a:graphic>
          </wp:inline>
        </w:drawing>
      </w:r>
    </w:p>
    <w:p w14:paraId="00034C32" w14:textId="64EF9D00" w:rsidR="00BE1B3E" w:rsidRDefault="00BE1B3E" w:rsidP="009107F7">
      <w:pPr>
        <w:ind w:firstLine="0"/>
        <w:rPr>
          <w:b/>
          <w:bCs/>
          <w:i/>
          <w:iCs/>
        </w:rPr>
      </w:pPr>
      <w:r>
        <w:rPr>
          <w:b/>
          <w:bCs/>
          <w:i/>
          <w:iCs/>
        </w:rPr>
        <w:t>Insert</w:t>
      </w:r>
    </w:p>
    <w:p w14:paraId="5073E0CC" w14:textId="77777777" w:rsidR="00BE1B3E" w:rsidRDefault="00BE1B3E" w:rsidP="009107F7">
      <w:pPr>
        <w:ind w:firstLine="0"/>
        <w:rPr>
          <w:b/>
          <w:bCs/>
          <w:i/>
          <w:iCs/>
        </w:rPr>
      </w:pPr>
      <w:r w:rsidRPr="00BE1B3E">
        <w:rPr>
          <w:b/>
          <w:bCs/>
          <w:i/>
          <w:iCs/>
          <w:noProof/>
        </w:rPr>
        <w:drawing>
          <wp:inline distT="0" distB="0" distL="0" distR="0" wp14:anchorId="10877609" wp14:editId="19F9017D">
            <wp:extent cx="5662246" cy="3666545"/>
            <wp:effectExtent l="0" t="0" r="0" b="0"/>
            <wp:docPr id="96305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53272" name=""/>
                    <pic:cNvPicPr/>
                  </pic:nvPicPr>
                  <pic:blipFill>
                    <a:blip r:embed="rId14"/>
                    <a:stretch>
                      <a:fillRect/>
                    </a:stretch>
                  </pic:blipFill>
                  <pic:spPr>
                    <a:xfrm>
                      <a:off x="0" y="0"/>
                      <a:ext cx="5685017" cy="3681290"/>
                    </a:xfrm>
                    <a:prstGeom prst="rect">
                      <a:avLst/>
                    </a:prstGeom>
                  </pic:spPr>
                </pic:pic>
              </a:graphicData>
            </a:graphic>
          </wp:inline>
        </w:drawing>
      </w:r>
    </w:p>
    <w:p w14:paraId="6B51287A" w14:textId="7CBBECAF" w:rsidR="00BE1B3E" w:rsidRDefault="00BE1B3E" w:rsidP="009107F7">
      <w:pPr>
        <w:ind w:firstLine="0"/>
        <w:rPr>
          <w:b/>
          <w:bCs/>
          <w:i/>
          <w:iCs/>
        </w:rPr>
      </w:pPr>
      <w:r w:rsidRPr="00BE1B3E">
        <w:rPr>
          <w:b/>
          <w:bCs/>
          <w:i/>
          <w:iCs/>
        </w:rPr>
        <w:t>This demonstrates inserting into orders table and triggers (after_order_insert) firing automatically to add it into customer_current_orders</w:t>
      </w:r>
    </w:p>
    <w:p w14:paraId="1D20679E" w14:textId="1149F06F" w:rsidR="00BE1B3E" w:rsidRDefault="00BE1B3E" w:rsidP="009107F7">
      <w:pPr>
        <w:ind w:firstLine="0"/>
        <w:rPr>
          <w:b/>
          <w:bCs/>
          <w:i/>
          <w:iCs/>
        </w:rPr>
      </w:pPr>
      <w:r>
        <w:rPr>
          <w:b/>
          <w:bCs/>
          <w:i/>
          <w:iCs/>
        </w:rPr>
        <w:lastRenderedPageBreak/>
        <w:t>Update</w:t>
      </w:r>
      <w:r w:rsidRPr="00BE1B3E">
        <w:rPr>
          <w:b/>
          <w:bCs/>
          <w:i/>
          <w:iCs/>
          <w:noProof/>
        </w:rPr>
        <w:drawing>
          <wp:inline distT="0" distB="0" distL="0" distR="0" wp14:anchorId="43AA9CFA" wp14:editId="65D46177">
            <wp:extent cx="5943600" cy="1112520"/>
            <wp:effectExtent l="0" t="0" r="0" b="0"/>
            <wp:docPr id="146650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06257" name=""/>
                    <pic:cNvPicPr/>
                  </pic:nvPicPr>
                  <pic:blipFill>
                    <a:blip r:embed="rId15"/>
                    <a:stretch>
                      <a:fillRect/>
                    </a:stretch>
                  </pic:blipFill>
                  <pic:spPr>
                    <a:xfrm>
                      <a:off x="0" y="0"/>
                      <a:ext cx="5943600" cy="1112520"/>
                    </a:xfrm>
                    <a:prstGeom prst="rect">
                      <a:avLst/>
                    </a:prstGeom>
                  </pic:spPr>
                </pic:pic>
              </a:graphicData>
            </a:graphic>
          </wp:inline>
        </w:drawing>
      </w:r>
      <w:r w:rsidRPr="00BE1B3E">
        <w:rPr>
          <w:b/>
          <w:bCs/>
          <w:i/>
          <w:iCs/>
          <w:noProof/>
        </w:rPr>
        <w:drawing>
          <wp:inline distT="0" distB="0" distL="0" distR="0" wp14:anchorId="6D8E661E" wp14:editId="6B38E9F8">
            <wp:extent cx="5943600" cy="564515"/>
            <wp:effectExtent l="0" t="0" r="0" b="6985"/>
            <wp:docPr id="72051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3162" name=""/>
                    <pic:cNvPicPr/>
                  </pic:nvPicPr>
                  <pic:blipFill>
                    <a:blip r:embed="rId16"/>
                    <a:stretch>
                      <a:fillRect/>
                    </a:stretch>
                  </pic:blipFill>
                  <pic:spPr>
                    <a:xfrm>
                      <a:off x="0" y="0"/>
                      <a:ext cx="5943600" cy="564515"/>
                    </a:xfrm>
                    <a:prstGeom prst="rect">
                      <a:avLst/>
                    </a:prstGeom>
                  </pic:spPr>
                </pic:pic>
              </a:graphicData>
            </a:graphic>
          </wp:inline>
        </w:drawing>
      </w:r>
      <w:r w:rsidRPr="00BE1B3E">
        <w:rPr>
          <w:b/>
          <w:bCs/>
          <w:i/>
          <w:iCs/>
          <w:noProof/>
        </w:rPr>
        <w:drawing>
          <wp:inline distT="0" distB="0" distL="0" distR="0" wp14:anchorId="5C999263" wp14:editId="57314812">
            <wp:extent cx="5943600" cy="1196975"/>
            <wp:effectExtent l="0" t="0" r="0" b="3175"/>
            <wp:docPr id="182567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76506" name=""/>
                    <pic:cNvPicPr/>
                  </pic:nvPicPr>
                  <pic:blipFill>
                    <a:blip r:embed="rId17"/>
                    <a:stretch>
                      <a:fillRect/>
                    </a:stretch>
                  </pic:blipFill>
                  <pic:spPr>
                    <a:xfrm>
                      <a:off x="0" y="0"/>
                      <a:ext cx="5943600" cy="1196975"/>
                    </a:xfrm>
                    <a:prstGeom prst="rect">
                      <a:avLst/>
                    </a:prstGeom>
                  </pic:spPr>
                </pic:pic>
              </a:graphicData>
            </a:graphic>
          </wp:inline>
        </w:drawing>
      </w:r>
    </w:p>
    <w:p w14:paraId="509BE54E" w14:textId="7BE11EC5" w:rsidR="00BE1B3E" w:rsidRDefault="00BE1B3E" w:rsidP="009107F7">
      <w:pPr>
        <w:ind w:firstLine="0"/>
        <w:rPr>
          <w:b/>
          <w:bCs/>
          <w:i/>
          <w:iCs/>
        </w:rPr>
      </w:pPr>
      <w:r>
        <w:rPr>
          <w:b/>
          <w:bCs/>
          <w:i/>
          <w:iCs/>
        </w:rPr>
        <w:t>T</w:t>
      </w:r>
      <w:r w:rsidRPr="00BE1B3E">
        <w:rPr>
          <w:b/>
          <w:bCs/>
          <w:i/>
          <w:iCs/>
        </w:rPr>
        <w:t>his tests the after_order_item_insert trigger, which automatically updates Total_Amount in orders</w:t>
      </w:r>
    </w:p>
    <w:p w14:paraId="4D47CD9A" w14:textId="27C98193" w:rsidR="00BE1B3E" w:rsidRDefault="00BE1B3E" w:rsidP="009107F7">
      <w:pPr>
        <w:ind w:firstLine="0"/>
        <w:rPr>
          <w:b/>
          <w:bCs/>
          <w:i/>
          <w:iCs/>
        </w:rPr>
      </w:pPr>
      <w:r>
        <w:rPr>
          <w:b/>
          <w:bCs/>
          <w:i/>
          <w:iCs/>
        </w:rPr>
        <w:t>Delete</w:t>
      </w:r>
    </w:p>
    <w:p w14:paraId="5B33D69D" w14:textId="32C21B11" w:rsidR="00BE1B3E" w:rsidRDefault="00BE1B3E" w:rsidP="009107F7">
      <w:pPr>
        <w:ind w:firstLine="0"/>
        <w:rPr>
          <w:b/>
          <w:bCs/>
          <w:i/>
          <w:iCs/>
        </w:rPr>
      </w:pPr>
      <w:r w:rsidRPr="00BE1B3E">
        <w:rPr>
          <w:b/>
          <w:bCs/>
          <w:i/>
          <w:iCs/>
          <w:noProof/>
        </w:rPr>
        <w:drawing>
          <wp:inline distT="0" distB="0" distL="0" distR="0" wp14:anchorId="4F9CEFE6" wp14:editId="0320E977">
            <wp:extent cx="5943600" cy="1215390"/>
            <wp:effectExtent l="0" t="0" r="0" b="3810"/>
            <wp:docPr id="72472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9956" name=""/>
                    <pic:cNvPicPr/>
                  </pic:nvPicPr>
                  <pic:blipFill>
                    <a:blip r:embed="rId18"/>
                    <a:stretch>
                      <a:fillRect/>
                    </a:stretch>
                  </pic:blipFill>
                  <pic:spPr>
                    <a:xfrm>
                      <a:off x="0" y="0"/>
                      <a:ext cx="5943600" cy="1215390"/>
                    </a:xfrm>
                    <a:prstGeom prst="rect">
                      <a:avLst/>
                    </a:prstGeom>
                  </pic:spPr>
                </pic:pic>
              </a:graphicData>
            </a:graphic>
          </wp:inline>
        </w:drawing>
      </w:r>
      <w:r w:rsidRPr="00BE1B3E">
        <w:rPr>
          <w:b/>
          <w:bCs/>
          <w:i/>
          <w:iCs/>
          <w:noProof/>
        </w:rPr>
        <w:drawing>
          <wp:inline distT="0" distB="0" distL="0" distR="0" wp14:anchorId="63DB4BCB" wp14:editId="5E9E9ED0">
            <wp:extent cx="5943600" cy="457200"/>
            <wp:effectExtent l="0" t="0" r="0" b="0"/>
            <wp:docPr id="39276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64059" name=""/>
                    <pic:cNvPicPr/>
                  </pic:nvPicPr>
                  <pic:blipFill>
                    <a:blip r:embed="rId19"/>
                    <a:stretch>
                      <a:fillRect/>
                    </a:stretch>
                  </pic:blipFill>
                  <pic:spPr>
                    <a:xfrm>
                      <a:off x="0" y="0"/>
                      <a:ext cx="5943600" cy="457200"/>
                    </a:xfrm>
                    <a:prstGeom prst="rect">
                      <a:avLst/>
                    </a:prstGeom>
                  </pic:spPr>
                </pic:pic>
              </a:graphicData>
            </a:graphic>
          </wp:inline>
        </w:drawing>
      </w:r>
      <w:r w:rsidRPr="00BE1B3E">
        <w:rPr>
          <w:b/>
          <w:bCs/>
          <w:i/>
          <w:iCs/>
          <w:noProof/>
        </w:rPr>
        <w:drawing>
          <wp:inline distT="0" distB="0" distL="0" distR="0" wp14:anchorId="5B952EDF" wp14:editId="4D2E866B">
            <wp:extent cx="5943600" cy="454660"/>
            <wp:effectExtent l="0" t="0" r="0" b="2540"/>
            <wp:docPr id="112585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54389" name=""/>
                    <pic:cNvPicPr/>
                  </pic:nvPicPr>
                  <pic:blipFill>
                    <a:blip r:embed="rId20"/>
                    <a:stretch>
                      <a:fillRect/>
                    </a:stretch>
                  </pic:blipFill>
                  <pic:spPr>
                    <a:xfrm>
                      <a:off x="0" y="0"/>
                      <a:ext cx="5943600" cy="454660"/>
                    </a:xfrm>
                    <a:prstGeom prst="rect">
                      <a:avLst/>
                    </a:prstGeom>
                  </pic:spPr>
                </pic:pic>
              </a:graphicData>
            </a:graphic>
          </wp:inline>
        </w:drawing>
      </w:r>
    </w:p>
    <w:p w14:paraId="3EAA049E" w14:textId="2F5AB675" w:rsidR="00BE1B3E" w:rsidRDefault="00BE1B3E" w:rsidP="009107F7">
      <w:pPr>
        <w:ind w:firstLine="0"/>
        <w:rPr>
          <w:b/>
          <w:bCs/>
          <w:i/>
          <w:iCs/>
        </w:rPr>
      </w:pPr>
      <w:r>
        <w:rPr>
          <w:b/>
          <w:bCs/>
          <w:i/>
          <w:iCs/>
        </w:rPr>
        <w:t>T</w:t>
      </w:r>
      <w:r w:rsidRPr="00BE1B3E">
        <w:rPr>
          <w:b/>
          <w:bCs/>
          <w:i/>
          <w:iCs/>
        </w:rPr>
        <w:t>his tests the after_delivery_insert trigger, which removes the completed order from customer_current_orders</w:t>
      </w:r>
    </w:p>
    <w:p w14:paraId="16BA4760" w14:textId="77777777" w:rsidR="00B815F4" w:rsidRDefault="00B815F4" w:rsidP="009107F7">
      <w:pPr>
        <w:ind w:firstLine="0"/>
        <w:rPr>
          <w:b/>
          <w:bCs/>
          <w:i/>
          <w:iCs/>
        </w:rPr>
      </w:pPr>
    </w:p>
    <w:p w14:paraId="61F5F6C2" w14:textId="77777777" w:rsidR="00B815F4" w:rsidRPr="00B815F4" w:rsidRDefault="00B815F4" w:rsidP="00B815F4">
      <w:pPr>
        <w:ind w:firstLine="0"/>
        <w:rPr>
          <w:b/>
          <w:bCs/>
          <w:i/>
          <w:iCs/>
        </w:rPr>
      </w:pPr>
      <w:r w:rsidRPr="00B815F4">
        <w:rPr>
          <w:b/>
          <w:bCs/>
          <w:i/>
          <w:iCs/>
        </w:rPr>
        <w:lastRenderedPageBreak/>
        <w:t>List of functionalities/features of the application and its associated screenshots using</w:t>
      </w:r>
    </w:p>
    <w:p w14:paraId="24C9A9D8" w14:textId="34084BBE" w:rsidR="00B815F4" w:rsidRDefault="00B815F4" w:rsidP="00B815F4">
      <w:pPr>
        <w:ind w:firstLine="0"/>
        <w:rPr>
          <w:b/>
          <w:bCs/>
          <w:i/>
          <w:iCs/>
        </w:rPr>
      </w:pPr>
      <w:r w:rsidRPr="00B815F4">
        <w:rPr>
          <w:b/>
          <w:bCs/>
          <w:i/>
          <w:iCs/>
        </w:rPr>
        <w:t>front end</w:t>
      </w:r>
    </w:p>
    <w:p w14:paraId="2B7B55BC" w14:textId="77777777" w:rsidR="006B43EF" w:rsidRDefault="006B43EF" w:rsidP="00B815F4">
      <w:pPr>
        <w:ind w:firstLine="0"/>
        <w:rPr>
          <w:b/>
          <w:bCs/>
          <w:i/>
          <w:iCs/>
        </w:rPr>
      </w:pPr>
    </w:p>
    <w:p w14:paraId="536EE98A" w14:textId="77777777" w:rsidR="006B43EF" w:rsidRPr="006B43EF" w:rsidRDefault="006B43EF" w:rsidP="006B43EF">
      <w:pPr>
        <w:ind w:firstLine="0"/>
        <w:rPr>
          <w:i/>
          <w:iCs/>
          <w:lang w:val="en-IN"/>
        </w:rPr>
      </w:pPr>
      <w:r w:rsidRPr="006B43EF">
        <w:rPr>
          <w:i/>
          <w:iCs/>
          <w:lang w:val="en-IN"/>
        </w:rPr>
        <w:t>This Food Delivery Admin web application provides a complete backend-driven interface for managing customers, restaurants, menu items, orders and deliveries. It pairs a MySQL schema (DDL, triggers, stored procedures and functions) with a Bootstrap-based Flask front end so admins can create, read, update and delete data, place orders, and assign deliveries — plus view summarized reports.</w:t>
      </w:r>
    </w:p>
    <w:p w14:paraId="61023104" w14:textId="77777777" w:rsidR="006B43EF" w:rsidRPr="006B43EF" w:rsidRDefault="006B43EF" w:rsidP="006B43EF">
      <w:pPr>
        <w:ind w:firstLine="0"/>
        <w:rPr>
          <w:i/>
          <w:iCs/>
          <w:lang w:val="en-IN"/>
        </w:rPr>
      </w:pPr>
      <w:r w:rsidRPr="006B43EF">
        <w:rPr>
          <w:i/>
          <w:iCs/>
          <w:lang w:val="en-IN"/>
        </w:rPr>
        <w:t>Core features (what the application does)</w:t>
      </w:r>
    </w:p>
    <w:p w14:paraId="2C1F5726" w14:textId="77777777" w:rsidR="006B43EF" w:rsidRPr="006B43EF" w:rsidRDefault="006B43EF" w:rsidP="006B43EF">
      <w:pPr>
        <w:numPr>
          <w:ilvl w:val="0"/>
          <w:numId w:val="4"/>
        </w:numPr>
        <w:rPr>
          <w:i/>
          <w:iCs/>
          <w:lang w:val="en-IN"/>
        </w:rPr>
      </w:pPr>
      <w:r w:rsidRPr="006B43EF">
        <w:rPr>
          <w:i/>
          <w:iCs/>
          <w:lang w:val="en-IN"/>
        </w:rPr>
        <w:t>Dashboard</w:t>
      </w:r>
    </w:p>
    <w:p w14:paraId="495F0779" w14:textId="77777777" w:rsidR="006B43EF" w:rsidRPr="006B43EF" w:rsidRDefault="006B43EF" w:rsidP="006B43EF">
      <w:pPr>
        <w:numPr>
          <w:ilvl w:val="1"/>
          <w:numId w:val="4"/>
        </w:numPr>
        <w:rPr>
          <w:i/>
          <w:iCs/>
          <w:lang w:val="en-IN"/>
        </w:rPr>
      </w:pPr>
      <w:r w:rsidRPr="006B43EF">
        <w:rPr>
          <w:i/>
          <w:iCs/>
          <w:lang w:val="en-IN"/>
        </w:rPr>
        <w:t>Role: Quick overview of system state (counts for orders, deliveries, drivers, restaurants).</w:t>
      </w:r>
    </w:p>
    <w:p w14:paraId="5DAE8F69" w14:textId="77777777" w:rsidR="006B43EF" w:rsidRPr="006B43EF" w:rsidRDefault="006B43EF" w:rsidP="006B43EF">
      <w:pPr>
        <w:numPr>
          <w:ilvl w:val="1"/>
          <w:numId w:val="4"/>
        </w:numPr>
        <w:rPr>
          <w:i/>
          <w:iCs/>
          <w:lang w:val="en-IN"/>
        </w:rPr>
      </w:pPr>
      <w:r w:rsidRPr="006B43EF">
        <w:rPr>
          <w:i/>
          <w:iCs/>
          <w:lang w:val="en-IN"/>
        </w:rPr>
        <w:t>Why: Rapid status checks for admins.</w:t>
      </w:r>
    </w:p>
    <w:p w14:paraId="3E0CA1CF" w14:textId="77777777" w:rsidR="006B43EF" w:rsidRDefault="006B43EF" w:rsidP="006B43EF">
      <w:pPr>
        <w:numPr>
          <w:ilvl w:val="1"/>
          <w:numId w:val="4"/>
        </w:numPr>
        <w:rPr>
          <w:i/>
          <w:iCs/>
          <w:lang w:val="en-IN"/>
        </w:rPr>
      </w:pPr>
      <w:r w:rsidRPr="006B43EF">
        <w:rPr>
          <w:i/>
          <w:iCs/>
          <w:lang w:val="en-IN"/>
        </w:rPr>
        <w:t>Screenshot:</w:t>
      </w:r>
    </w:p>
    <w:p w14:paraId="0CC0A2EA" w14:textId="10B2FFD1" w:rsidR="006B43EF" w:rsidRPr="006B43EF" w:rsidRDefault="006B43EF" w:rsidP="006B43EF">
      <w:pPr>
        <w:ind w:left="1080" w:firstLine="0"/>
        <w:rPr>
          <w:i/>
          <w:iCs/>
          <w:lang w:val="en-IN"/>
        </w:rPr>
      </w:pPr>
      <w:r w:rsidRPr="006B43EF">
        <w:rPr>
          <w:i/>
          <w:iCs/>
          <w:noProof/>
          <w:lang w:val="en-IN"/>
        </w:rPr>
        <w:drawing>
          <wp:inline distT="0" distB="0" distL="0" distR="0" wp14:anchorId="5B9157C2" wp14:editId="0514C79F">
            <wp:extent cx="5943600" cy="1598295"/>
            <wp:effectExtent l="0" t="0" r="0" b="1905"/>
            <wp:docPr id="163416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60630" name=""/>
                    <pic:cNvPicPr/>
                  </pic:nvPicPr>
                  <pic:blipFill>
                    <a:blip r:embed="rId21"/>
                    <a:stretch>
                      <a:fillRect/>
                    </a:stretch>
                  </pic:blipFill>
                  <pic:spPr>
                    <a:xfrm>
                      <a:off x="0" y="0"/>
                      <a:ext cx="5943600" cy="1598295"/>
                    </a:xfrm>
                    <a:prstGeom prst="rect">
                      <a:avLst/>
                    </a:prstGeom>
                  </pic:spPr>
                </pic:pic>
              </a:graphicData>
            </a:graphic>
          </wp:inline>
        </w:drawing>
      </w:r>
    </w:p>
    <w:p w14:paraId="55369079" w14:textId="77777777" w:rsidR="006B43EF" w:rsidRPr="006B43EF" w:rsidRDefault="006B43EF" w:rsidP="006B43EF">
      <w:pPr>
        <w:numPr>
          <w:ilvl w:val="0"/>
          <w:numId w:val="4"/>
        </w:numPr>
        <w:rPr>
          <w:i/>
          <w:iCs/>
          <w:lang w:val="en-IN"/>
        </w:rPr>
      </w:pPr>
      <w:r w:rsidRPr="006B43EF">
        <w:rPr>
          <w:i/>
          <w:iCs/>
          <w:lang w:val="en-IN"/>
        </w:rPr>
        <w:t>Customers management (full CRUD)</w:t>
      </w:r>
    </w:p>
    <w:p w14:paraId="295144E8" w14:textId="77777777" w:rsidR="006B43EF" w:rsidRPr="006B43EF" w:rsidRDefault="006B43EF" w:rsidP="006B43EF">
      <w:pPr>
        <w:numPr>
          <w:ilvl w:val="1"/>
          <w:numId w:val="4"/>
        </w:numPr>
        <w:rPr>
          <w:i/>
          <w:iCs/>
          <w:lang w:val="en-IN"/>
        </w:rPr>
      </w:pPr>
      <w:r w:rsidRPr="006B43EF">
        <w:rPr>
          <w:i/>
          <w:iCs/>
          <w:lang w:val="en-IN"/>
        </w:rPr>
        <w:t>Role: Add, edit, delete and list customers. Stores first/last name, phone, email.</w:t>
      </w:r>
    </w:p>
    <w:p w14:paraId="2DCD2EAE" w14:textId="77777777" w:rsidR="006B43EF" w:rsidRPr="006B43EF" w:rsidRDefault="006B43EF" w:rsidP="006B43EF">
      <w:pPr>
        <w:numPr>
          <w:ilvl w:val="1"/>
          <w:numId w:val="4"/>
        </w:numPr>
        <w:rPr>
          <w:i/>
          <w:iCs/>
          <w:lang w:val="en-IN"/>
        </w:rPr>
      </w:pPr>
      <w:r w:rsidRPr="006B43EF">
        <w:rPr>
          <w:i/>
          <w:iCs/>
          <w:lang w:val="en-IN"/>
        </w:rPr>
        <w:t>Why: Keep customer base up to date and correct contact data.</w:t>
      </w:r>
    </w:p>
    <w:p w14:paraId="33849E1B" w14:textId="77777777" w:rsidR="006B43EF" w:rsidRPr="006B43EF" w:rsidRDefault="006B43EF" w:rsidP="006B43EF">
      <w:pPr>
        <w:numPr>
          <w:ilvl w:val="1"/>
          <w:numId w:val="4"/>
        </w:numPr>
        <w:rPr>
          <w:i/>
          <w:iCs/>
          <w:lang w:val="en-IN"/>
        </w:rPr>
      </w:pPr>
      <w:r w:rsidRPr="006B43EF">
        <w:rPr>
          <w:i/>
          <w:iCs/>
          <w:lang w:val="en-IN"/>
        </w:rPr>
        <w:t>Screenshots:</w:t>
      </w:r>
    </w:p>
    <w:p w14:paraId="1D30E57A" w14:textId="0598FFFC" w:rsidR="006B43EF" w:rsidRPr="006B43EF" w:rsidRDefault="006B43EF" w:rsidP="006B43EF">
      <w:pPr>
        <w:ind w:left="720" w:firstLine="0"/>
        <w:rPr>
          <w:i/>
          <w:iCs/>
          <w:lang w:val="en-IN"/>
        </w:rPr>
      </w:pPr>
      <w:r w:rsidRPr="006B43EF">
        <w:rPr>
          <w:i/>
          <w:iCs/>
          <w:noProof/>
          <w:lang w:val="en-IN"/>
        </w:rPr>
        <w:lastRenderedPageBreak/>
        <w:drawing>
          <wp:inline distT="0" distB="0" distL="0" distR="0" wp14:anchorId="3931BB79" wp14:editId="15D4BD81">
            <wp:extent cx="5943600" cy="1781810"/>
            <wp:effectExtent l="0" t="0" r="0" b="8890"/>
            <wp:docPr id="45093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37701" name=""/>
                    <pic:cNvPicPr/>
                  </pic:nvPicPr>
                  <pic:blipFill>
                    <a:blip r:embed="rId22"/>
                    <a:stretch>
                      <a:fillRect/>
                    </a:stretch>
                  </pic:blipFill>
                  <pic:spPr>
                    <a:xfrm>
                      <a:off x="0" y="0"/>
                      <a:ext cx="5943600" cy="1781810"/>
                    </a:xfrm>
                    <a:prstGeom prst="rect">
                      <a:avLst/>
                    </a:prstGeom>
                  </pic:spPr>
                </pic:pic>
              </a:graphicData>
            </a:graphic>
          </wp:inline>
        </w:drawing>
      </w:r>
      <w:r w:rsidRPr="006B43EF">
        <w:rPr>
          <w:noProof/>
        </w:rPr>
        <w:t xml:space="preserve"> </w:t>
      </w:r>
      <w:r w:rsidRPr="006B43EF">
        <w:rPr>
          <w:i/>
          <w:iCs/>
          <w:noProof/>
          <w:lang w:val="en-IN"/>
        </w:rPr>
        <w:drawing>
          <wp:inline distT="0" distB="0" distL="0" distR="0" wp14:anchorId="25FB8B8E" wp14:editId="4F282924">
            <wp:extent cx="5943600" cy="2317115"/>
            <wp:effectExtent l="0" t="0" r="0" b="6985"/>
            <wp:docPr id="80199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97952" name=""/>
                    <pic:cNvPicPr/>
                  </pic:nvPicPr>
                  <pic:blipFill>
                    <a:blip r:embed="rId23"/>
                    <a:stretch>
                      <a:fillRect/>
                    </a:stretch>
                  </pic:blipFill>
                  <pic:spPr>
                    <a:xfrm>
                      <a:off x="0" y="0"/>
                      <a:ext cx="5943600" cy="2317115"/>
                    </a:xfrm>
                    <a:prstGeom prst="rect">
                      <a:avLst/>
                    </a:prstGeom>
                  </pic:spPr>
                </pic:pic>
              </a:graphicData>
            </a:graphic>
          </wp:inline>
        </w:drawing>
      </w:r>
      <w:r w:rsidRPr="006B43EF">
        <w:rPr>
          <w:noProof/>
        </w:rPr>
        <w:t xml:space="preserve"> </w:t>
      </w:r>
      <w:r w:rsidRPr="006B43EF">
        <w:rPr>
          <w:i/>
          <w:iCs/>
          <w:noProof/>
          <w:lang w:val="en-IN"/>
        </w:rPr>
        <w:drawing>
          <wp:inline distT="0" distB="0" distL="0" distR="0" wp14:anchorId="21A5FD58" wp14:editId="68CBD8B4">
            <wp:extent cx="5943600" cy="2063750"/>
            <wp:effectExtent l="0" t="0" r="0" b="0"/>
            <wp:docPr id="138281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11084" name=""/>
                    <pic:cNvPicPr/>
                  </pic:nvPicPr>
                  <pic:blipFill>
                    <a:blip r:embed="rId24"/>
                    <a:stretch>
                      <a:fillRect/>
                    </a:stretch>
                  </pic:blipFill>
                  <pic:spPr>
                    <a:xfrm>
                      <a:off x="0" y="0"/>
                      <a:ext cx="5943600" cy="2063750"/>
                    </a:xfrm>
                    <a:prstGeom prst="rect">
                      <a:avLst/>
                    </a:prstGeom>
                  </pic:spPr>
                </pic:pic>
              </a:graphicData>
            </a:graphic>
          </wp:inline>
        </w:drawing>
      </w:r>
    </w:p>
    <w:p w14:paraId="77E037F5" w14:textId="77777777" w:rsidR="006B43EF" w:rsidRPr="006B43EF" w:rsidRDefault="006B43EF" w:rsidP="006B43EF">
      <w:pPr>
        <w:numPr>
          <w:ilvl w:val="0"/>
          <w:numId w:val="4"/>
        </w:numPr>
        <w:rPr>
          <w:i/>
          <w:iCs/>
          <w:lang w:val="en-IN"/>
        </w:rPr>
      </w:pPr>
      <w:r w:rsidRPr="006B43EF">
        <w:rPr>
          <w:i/>
          <w:iCs/>
          <w:lang w:val="en-IN"/>
        </w:rPr>
        <w:t>Restaurants management (full CRUD)</w:t>
      </w:r>
    </w:p>
    <w:p w14:paraId="6FCFAC82" w14:textId="77777777" w:rsidR="006B43EF" w:rsidRPr="006B43EF" w:rsidRDefault="006B43EF" w:rsidP="006B43EF">
      <w:pPr>
        <w:numPr>
          <w:ilvl w:val="1"/>
          <w:numId w:val="4"/>
        </w:numPr>
        <w:rPr>
          <w:i/>
          <w:iCs/>
          <w:lang w:val="en-IN"/>
        </w:rPr>
      </w:pPr>
      <w:r w:rsidRPr="006B43EF">
        <w:rPr>
          <w:i/>
          <w:iCs/>
          <w:lang w:val="en-IN"/>
        </w:rPr>
        <w:t>Role: Maintain restaurant records (name, address, phone).</w:t>
      </w:r>
    </w:p>
    <w:p w14:paraId="0D19F6D5" w14:textId="77777777" w:rsidR="006B43EF" w:rsidRPr="006B43EF" w:rsidRDefault="006B43EF" w:rsidP="006B43EF">
      <w:pPr>
        <w:numPr>
          <w:ilvl w:val="1"/>
          <w:numId w:val="4"/>
        </w:numPr>
        <w:rPr>
          <w:i/>
          <w:iCs/>
          <w:lang w:val="en-IN"/>
        </w:rPr>
      </w:pPr>
      <w:r w:rsidRPr="006B43EF">
        <w:rPr>
          <w:i/>
          <w:iCs/>
          <w:lang w:val="en-IN"/>
        </w:rPr>
        <w:t>Why: Required to link orders and menus to restaurants.</w:t>
      </w:r>
    </w:p>
    <w:p w14:paraId="381F09BE" w14:textId="77777777" w:rsidR="006B43EF" w:rsidRPr="006B43EF" w:rsidRDefault="006B43EF" w:rsidP="006B43EF">
      <w:pPr>
        <w:numPr>
          <w:ilvl w:val="1"/>
          <w:numId w:val="4"/>
        </w:numPr>
        <w:rPr>
          <w:i/>
          <w:iCs/>
          <w:lang w:val="en-IN"/>
        </w:rPr>
      </w:pPr>
      <w:r w:rsidRPr="006B43EF">
        <w:rPr>
          <w:i/>
          <w:iCs/>
          <w:lang w:val="en-IN"/>
        </w:rPr>
        <w:t>Screenshots:</w:t>
      </w:r>
    </w:p>
    <w:p w14:paraId="19C598FD" w14:textId="086FA5EB" w:rsidR="006B43EF" w:rsidRPr="006B43EF" w:rsidRDefault="006B43EF" w:rsidP="006B43EF">
      <w:pPr>
        <w:rPr>
          <w:i/>
          <w:iCs/>
          <w:lang w:val="en-IN"/>
        </w:rPr>
      </w:pPr>
      <w:r w:rsidRPr="006B43EF">
        <w:rPr>
          <w:i/>
          <w:iCs/>
          <w:noProof/>
          <w:lang w:val="en-IN"/>
        </w:rPr>
        <w:lastRenderedPageBreak/>
        <w:drawing>
          <wp:inline distT="0" distB="0" distL="0" distR="0" wp14:anchorId="5C44003E" wp14:editId="0EF32975">
            <wp:extent cx="5943600" cy="1459230"/>
            <wp:effectExtent l="0" t="0" r="0" b="7620"/>
            <wp:docPr id="79904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44688" name=""/>
                    <pic:cNvPicPr/>
                  </pic:nvPicPr>
                  <pic:blipFill>
                    <a:blip r:embed="rId25"/>
                    <a:stretch>
                      <a:fillRect/>
                    </a:stretch>
                  </pic:blipFill>
                  <pic:spPr>
                    <a:xfrm>
                      <a:off x="0" y="0"/>
                      <a:ext cx="5943600" cy="1459230"/>
                    </a:xfrm>
                    <a:prstGeom prst="rect">
                      <a:avLst/>
                    </a:prstGeom>
                  </pic:spPr>
                </pic:pic>
              </a:graphicData>
            </a:graphic>
          </wp:inline>
        </w:drawing>
      </w:r>
    </w:p>
    <w:p w14:paraId="081A26C2" w14:textId="0BED6C11" w:rsidR="006B43EF" w:rsidRPr="006B43EF" w:rsidRDefault="006B43EF" w:rsidP="006B43EF">
      <w:pPr>
        <w:ind w:left="720" w:firstLine="0"/>
        <w:rPr>
          <w:i/>
          <w:iCs/>
          <w:lang w:val="en-IN"/>
        </w:rPr>
      </w:pPr>
      <w:r w:rsidRPr="006B43EF">
        <w:rPr>
          <w:i/>
          <w:iCs/>
          <w:noProof/>
          <w:lang w:val="en-IN"/>
        </w:rPr>
        <w:drawing>
          <wp:inline distT="0" distB="0" distL="0" distR="0" wp14:anchorId="2E57894A" wp14:editId="5CA40D79">
            <wp:extent cx="5943600" cy="2243455"/>
            <wp:effectExtent l="0" t="0" r="0" b="4445"/>
            <wp:docPr id="104797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76140" name=""/>
                    <pic:cNvPicPr/>
                  </pic:nvPicPr>
                  <pic:blipFill>
                    <a:blip r:embed="rId26"/>
                    <a:stretch>
                      <a:fillRect/>
                    </a:stretch>
                  </pic:blipFill>
                  <pic:spPr>
                    <a:xfrm>
                      <a:off x="0" y="0"/>
                      <a:ext cx="5943600" cy="2243455"/>
                    </a:xfrm>
                    <a:prstGeom prst="rect">
                      <a:avLst/>
                    </a:prstGeom>
                  </pic:spPr>
                </pic:pic>
              </a:graphicData>
            </a:graphic>
          </wp:inline>
        </w:drawing>
      </w:r>
      <w:r w:rsidRPr="006B43EF">
        <w:rPr>
          <w:i/>
          <w:iCs/>
          <w:lang w:val="en-IN"/>
        </w:rPr>
        <w:t>Menu items management (full CRUD)</w:t>
      </w:r>
    </w:p>
    <w:p w14:paraId="6E4D8DF5" w14:textId="77777777" w:rsidR="006B43EF" w:rsidRPr="006B43EF" w:rsidRDefault="006B43EF" w:rsidP="006B43EF">
      <w:pPr>
        <w:numPr>
          <w:ilvl w:val="1"/>
          <w:numId w:val="4"/>
        </w:numPr>
        <w:rPr>
          <w:i/>
          <w:iCs/>
          <w:lang w:val="en-IN"/>
        </w:rPr>
      </w:pPr>
      <w:r w:rsidRPr="006B43EF">
        <w:rPr>
          <w:i/>
          <w:iCs/>
          <w:lang w:val="en-IN"/>
        </w:rPr>
        <w:t>Role: Create and modify menu items tied to restaurants (name, description, price).</w:t>
      </w:r>
    </w:p>
    <w:p w14:paraId="304BD3A9" w14:textId="77777777" w:rsidR="006B43EF" w:rsidRPr="006B43EF" w:rsidRDefault="006B43EF" w:rsidP="006B43EF">
      <w:pPr>
        <w:numPr>
          <w:ilvl w:val="1"/>
          <w:numId w:val="4"/>
        </w:numPr>
        <w:rPr>
          <w:i/>
          <w:iCs/>
          <w:lang w:val="en-IN"/>
        </w:rPr>
      </w:pPr>
      <w:r w:rsidRPr="006B43EF">
        <w:rPr>
          <w:i/>
          <w:iCs/>
          <w:lang w:val="en-IN"/>
        </w:rPr>
        <w:t>Why: Menu drives order creation and price calculations.</w:t>
      </w:r>
    </w:p>
    <w:p w14:paraId="6803C459" w14:textId="77777777" w:rsidR="006B43EF" w:rsidRPr="006B43EF" w:rsidRDefault="006B43EF" w:rsidP="006B43EF">
      <w:pPr>
        <w:numPr>
          <w:ilvl w:val="1"/>
          <w:numId w:val="4"/>
        </w:numPr>
        <w:rPr>
          <w:i/>
          <w:iCs/>
          <w:lang w:val="en-IN"/>
        </w:rPr>
      </w:pPr>
      <w:r w:rsidRPr="006B43EF">
        <w:rPr>
          <w:i/>
          <w:iCs/>
          <w:lang w:val="en-IN"/>
        </w:rPr>
        <w:t>Screenshots:</w:t>
      </w:r>
    </w:p>
    <w:p w14:paraId="6769C127" w14:textId="77777777" w:rsidR="00E52FBA" w:rsidRDefault="006B43EF" w:rsidP="00E52FBA">
      <w:pPr>
        <w:rPr>
          <w:noProof/>
        </w:rPr>
      </w:pPr>
      <w:r w:rsidRPr="006B43EF">
        <w:rPr>
          <w:i/>
          <w:iCs/>
          <w:noProof/>
          <w:lang w:val="en-IN"/>
        </w:rPr>
        <w:drawing>
          <wp:inline distT="0" distB="0" distL="0" distR="0" wp14:anchorId="51E88494" wp14:editId="20081A77">
            <wp:extent cx="5943600" cy="1431925"/>
            <wp:effectExtent l="0" t="0" r="0" b="0"/>
            <wp:docPr id="150119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91578" name=""/>
                    <pic:cNvPicPr/>
                  </pic:nvPicPr>
                  <pic:blipFill>
                    <a:blip r:embed="rId27"/>
                    <a:stretch>
                      <a:fillRect/>
                    </a:stretch>
                  </pic:blipFill>
                  <pic:spPr>
                    <a:xfrm>
                      <a:off x="0" y="0"/>
                      <a:ext cx="5943600" cy="1431925"/>
                    </a:xfrm>
                    <a:prstGeom prst="rect">
                      <a:avLst/>
                    </a:prstGeom>
                  </pic:spPr>
                </pic:pic>
              </a:graphicData>
            </a:graphic>
          </wp:inline>
        </w:drawing>
      </w:r>
      <w:r w:rsidR="00E52FBA" w:rsidRPr="00E52FBA">
        <w:rPr>
          <w:noProof/>
        </w:rPr>
        <w:t xml:space="preserve"> </w:t>
      </w:r>
    </w:p>
    <w:p w14:paraId="0C107CFB" w14:textId="1AE1E70E" w:rsidR="00E52FBA" w:rsidRDefault="00E52FBA" w:rsidP="00E52FBA">
      <w:pPr>
        <w:rPr>
          <w:noProof/>
        </w:rPr>
      </w:pPr>
      <w:r w:rsidRPr="00E52FBA">
        <w:rPr>
          <w:i/>
          <w:iCs/>
          <w:noProof/>
          <w:lang w:val="en-IN"/>
        </w:rPr>
        <w:lastRenderedPageBreak/>
        <w:drawing>
          <wp:inline distT="0" distB="0" distL="0" distR="0" wp14:anchorId="102E90CB" wp14:editId="3E264D18">
            <wp:extent cx="6424197" cy="2457427"/>
            <wp:effectExtent l="0" t="0" r="0" b="635"/>
            <wp:docPr id="55535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59045" name=""/>
                    <pic:cNvPicPr/>
                  </pic:nvPicPr>
                  <pic:blipFill>
                    <a:blip r:embed="rId28"/>
                    <a:stretch>
                      <a:fillRect/>
                    </a:stretch>
                  </pic:blipFill>
                  <pic:spPr>
                    <a:xfrm>
                      <a:off x="0" y="0"/>
                      <a:ext cx="6486710" cy="2481340"/>
                    </a:xfrm>
                    <a:prstGeom prst="rect">
                      <a:avLst/>
                    </a:prstGeom>
                  </pic:spPr>
                </pic:pic>
              </a:graphicData>
            </a:graphic>
          </wp:inline>
        </w:drawing>
      </w:r>
    </w:p>
    <w:p w14:paraId="5E50D5DC" w14:textId="1140DC09" w:rsidR="006B43EF" w:rsidRPr="006B43EF" w:rsidRDefault="00E52FBA" w:rsidP="00E52FBA">
      <w:pPr>
        <w:rPr>
          <w:i/>
          <w:iCs/>
          <w:lang w:val="en-IN"/>
        </w:rPr>
      </w:pPr>
      <w:r w:rsidRPr="00E52FBA">
        <w:rPr>
          <w:i/>
          <w:iCs/>
          <w:noProof/>
          <w:lang w:val="en-IN"/>
        </w:rPr>
        <w:drawing>
          <wp:inline distT="0" distB="0" distL="0" distR="0" wp14:anchorId="0045F7ED" wp14:editId="0E7B2A5D">
            <wp:extent cx="5943600" cy="2475230"/>
            <wp:effectExtent l="0" t="0" r="0" b="1270"/>
            <wp:docPr id="103656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61575" name=""/>
                    <pic:cNvPicPr/>
                  </pic:nvPicPr>
                  <pic:blipFill>
                    <a:blip r:embed="rId29"/>
                    <a:stretch>
                      <a:fillRect/>
                    </a:stretch>
                  </pic:blipFill>
                  <pic:spPr>
                    <a:xfrm>
                      <a:off x="0" y="0"/>
                      <a:ext cx="5943600" cy="2475230"/>
                    </a:xfrm>
                    <a:prstGeom prst="rect">
                      <a:avLst/>
                    </a:prstGeom>
                  </pic:spPr>
                </pic:pic>
              </a:graphicData>
            </a:graphic>
          </wp:inline>
        </w:drawing>
      </w:r>
      <w:r w:rsidR="006B43EF" w:rsidRPr="006B43EF">
        <w:rPr>
          <w:i/>
          <w:iCs/>
          <w:lang w:val="en-IN"/>
        </w:rPr>
        <w:t>Delivery drivers management (full CRUD)</w:t>
      </w:r>
    </w:p>
    <w:p w14:paraId="5E293D53" w14:textId="77777777" w:rsidR="006B43EF" w:rsidRPr="006B43EF" w:rsidRDefault="006B43EF" w:rsidP="006B43EF">
      <w:pPr>
        <w:numPr>
          <w:ilvl w:val="1"/>
          <w:numId w:val="4"/>
        </w:numPr>
        <w:rPr>
          <w:i/>
          <w:iCs/>
          <w:lang w:val="en-IN"/>
        </w:rPr>
      </w:pPr>
      <w:r w:rsidRPr="006B43EF">
        <w:rPr>
          <w:i/>
          <w:iCs/>
          <w:lang w:val="en-IN"/>
        </w:rPr>
        <w:t>Role: Add, edit, and remove drivers, store pickup/destination info.</w:t>
      </w:r>
    </w:p>
    <w:p w14:paraId="6F228246" w14:textId="77777777" w:rsidR="006B43EF" w:rsidRPr="006B43EF" w:rsidRDefault="006B43EF" w:rsidP="006B43EF">
      <w:pPr>
        <w:numPr>
          <w:ilvl w:val="1"/>
          <w:numId w:val="4"/>
        </w:numPr>
        <w:rPr>
          <w:i/>
          <w:iCs/>
          <w:lang w:val="en-IN"/>
        </w:rPr>
      </w:pPr>
      <w:r w:rsidRPr="006B43EF">
        <w:rPr>
          <w:i/>
          <w:iCs/>
          <w:lang w:val="en-IN"/>
        </w:rPr>
        <w:t>Why: Assign drivers to deliveries, track availability.</w:t>
      </w:r>
    </w:p>
    <w:p w14:paraId="19ECB191" w14:textId="5F23D06E" w:rsidR="006B43EF" w:rsidRDefault="006B43EF" w:rsidP="006B43EF">
      <w:pPr>
        <w:numPr>
          <w:ilvl w:val="1"/>
          <w:numId w:val="4"/>
        </w:numPr>
        <w:rPr>
          <w:i/>
          <w:iCs/>
          <w:lang w:val="en-IN"/>
        </w:rPr>
      </w:pPr>
      <w:r w:rsidRPr="006B43EF">
        <w:rPr>
          <w:i/>
          <w:iCs/>
          <w:lang w:val="en-IN"/>
        </w:rPr>
        <w:t>Screenshot:</w:t>
      </w:r>
    </w:p>
    <w:p w14:paraId="247E6B5E" w14:textId="5B421F7F" w:rsidR="00E52FBA" w:rsidRPr="006B43EF" w:rsidRDefault="00E52FBA" w:rsidP="00E52FBA">
      <w:pPr>
        <w:ind w:left="1080" w:firstLine="0"/>
        <w:rPr>
          <w:i/>
          <w:iCs/>
          <w:lang w:val="en-IN"/>
        </w:rPr>
      </w:pPr>
      <w:r w:rsidRPr="00E52FBA">
        <w:rPr>
          <w:i/>
          <w:iCs/>
          <w:noProof/>
          <w:lang w:val="en-IN"/>
        </w:rPr>
        <w:lastRenderedPageBreak/>
        <w:drawing>
          <wp:inline distT="0" distB="0" distL="0" distR="0" wp14:anchorId="4AED6D8A" wp14:editId="0AA6D66B">
            <wp:extent cx="5943600" cy="1718945"/>
            <wp:effectExtent l="0" t="0" r="0" b="0"/>
            <wp:docPr id="40265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50762" name=""/>
                    <pic:cNvPicPr/>
                  </pic:nvPicPr>
                  <pic:blipFill>
                    <a:blip r:embed="rId30"/>
                    <a:stretch>
                      <a:fillRect/>
                    </a:stretch>
                  </pic:blipFill>
                  <pic:spPr>
                    <a:xfrm>
                      <a:off x="0" y="0"/>
                      <a:ext cx="5943600" cy="1718945"/>
                    </a:xfrm>
                    <a:prstGeom prst="rect">
                      <a:avLst/>
                    </a:prstGeom>
                  </pic:spPr>
                </pic:pic>
              </a:graphicData>
            </a:graphic>
          </wp:inline>
        </w:drawing>
      </w:r>
      <w:r w:rsidRPr="00E52FBA">
        <w:rPr>
          <w:noProof/>
        </w:rPr>
        <w:t xml:space="preserve"> </w:t>
      </w:r>
      <w:r w:rsidRPr="00E52FBA">
        <w:rPr>
          <w:i/>
          <w:iCs/>
          <w:noProof/>
          <w:lang w:val="en-IN"/>
        </w:rPr>
        <w:drawing>
          <wp:inline distT="0" distB="0" distL="0" distR="0" wp14:anchorId="37A1E9B9" wp14:editId="73F58DC7">
            <wp:extent cx="5943600" cy="2280285"/>
            <wp:effectExtent l="0" t="0" r="0" b="5715"/>
            <wp:docPr id="46015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51496" name=""/>
                    <pic:cNvPicPr/>
                  </pic:nvPicPr>
                  <pic:blipFill>
                    <a:blip r:embed="rId31"/>
                    <a:stretch>
                      <a:fillRect/>
                    </a:stretch>
                  </pic:blipFill>
                  <pic:spPr>
                    <a:xfrm>
                      <a:off x="0" y="0"/>
                      <a:ext cx="5943600" cy="2280285"/>
                    </a:xfrm>
                    <a:prstGeom prst="rect">
                      <a:avLst/>
                    </a:prstGeom>
                  </pic:spPr>
                </pic:pic>
              </a:graphicData>
            </a:graphic>
          </wp:inline>
        </w:drawing>
      </w:r>
      <w:r w:rsidRPr="00E52FBA">
        <w:rPr>
          <w:noProof/>
        </w:rPr>
        <w:t xml:space="preserve"> </w:t>
      </w:r>
      <w:r w:rsidRPr="00E52FBA">
        <w:rPr>
          <w:noProof/>
        </w:rPr>
        <w:drawing>
          <wp:inline distT="0" distB="0" distL="0" distR="0" wp14:anchorId="76AA1868" wp14:editId="3ADA447C">
            <wp:extent cx="5943600" cy="2334260"/>
            <wp:effectExtent l="0" t="0" r="0" b="8890"/>
            <wp:docPr id="48427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79927" name=""/>
                    <pic:cNvPicPr/>
                  </pic:nvPicPr>
                  <pic:blipFill>
                    <a:blip r:embed="rId32"/>
                    <a:stretch>
                      <a:fillRect/>
                    </a:stretch>
                  </pic:blipFill>
                  <pic:spPr>
                    <a:xfrm>
                      <a:off x="0" y="0"/>
                      <a:ext cx="5943600" cy="2334260"/>
                    </a:xfrm>
                    <a:prstGeom prst="rect">
                      <a:avLst/>
                    </a:prstGeom>
                  </pic:spPr>
                </pic:pic>
              </a:graphicData>
            </a:graphic>
          </wp:inline>
        </w:drawing>
      </w:r>
    </w:p>
    <w:p w14:paraId="2864BE27" w14:textId="77777777" w:rsidR="006B43EF" w:rsidRPr="006B43EF" w:rsidRDefault="006B43EF" w:rsidP="006B43EF">
      <w:pPr>
        <w:numPr>
          <w:ilvl w:val="0"/>
          <w:numId w:val="4"/>
        </w:numPr>
        <w:rPr>
          <w:i/>
          <w:iCs/>
          <w:lang w:val="en-IN"/>
        </w:rPr>
      </w:pPr>
      <w:r w:rsidRPr="006B43EF">
        <w:rPr>
          <w:i/>
          <w:iCs/>
          <w:lang w:val="en-IN"/>
        </w:rPr>
        <w:t>Place Order (uses stored procedure)</w:t>
      </w:r>
    </w:p>
    <w:p w14:paraId="3BDF93AB" w14:textId="77777777" w:rsidR="006B43EF" w:rsidRPr="006B43EF" w:rsidRDefault="006B43EF" w:rsidP="006B43EF">
      <w:pPr>
        <w:numPr>
          <w:ilvl w:val="1"/>
          <w:numId w:val="4"/>
        </w:numPr>
        <w:rPr>
          <w:i/>
          <w:iCs/>
          <w:lang w:val="en-IN"/>
        </w:rPr>
      </w:pPr>
      <w:r w:rsidRPr="006B43EF">
        <w:rPr>
          <w:i/>
          <w:iCs/>
          <w:lang w:val="en-IN"/>
        </w:rPr>
        <w:t>Role: Create an order by selecting a customer, restaurant and menu item; invokes the PlaceOrder stored procedure.</w:t>
      </w:r>
    </w:p>
    <w:p w14:paraId="0B30D520" w14:textId="77777777" w:rsidR="006B43EF" w:rsidRPr="006B43EF" w:rsidRDefault="006B43EF" w:rsidP="006B43EF">
      <w:pPr>
        <w:numPr>
          <w:ilvl w:val="1"/>
          <w:numId w:val="4"/>
        </w:numPr>
        <w:rPr>
          <w:i/>
          <w:iCs/>
          <w:lang w:val="en-IN"/>
        </w:rPr>
      </w:pPr>
      <w:r w:rsidRPr="006B43EF">
        <w:rPr>
          <w:i/>
          <w:iCs/>
          <w:lang w:val="en-IN"/>
        </w:rPr>
        <w:lastRenderedPageBreak/>
        <w:t>Why: Demonstrates embedding stored procedures in the app and triggers to maintain totals/current orders.</w:t>
      </w:r>
    </w:p>
    <w:p w14:paraId="6B6CE378" w14:textId="628214CC" w:rsidR="006B43EF" w:rsidRDefault="006B43EF" w:rsidP="006B43EF">
      <w:pPr>
        <w:numPr>
          <w:ilvl w:val="1"/>
          <w:numId w:val="4"/>
        </w:numPr>
        <w:rPr>
          <w:i/>
          <w:iCs/>
          <w:lang w:val="en-IN"/>
        </w:rPr>
      </w:pPr>
      <w:r w:rsidRPr="006B43EF">
        <w:rPr>
          <w:i/>
          <w:iCs/>
          <w:lang w:val="en-IN"/>
        </w:rPr>
        <w:t>Screenshot:</w:t>
      </w:r>
    </w:p>
    <w:p w14:paraId="3C6AC4A9" w14:textId="7D33B5C9" w:rsidR="00E52FBA" w:rsidRPr="006B43EF" w:rsidRDefault="00E52FBA" w:rsidP="00E52FBA">
      <w:pPr>
        <w:ind w:left="1080" w:firstLine="0"/>
        <w:rPr>
          <w:i/>
          <w:iCs/>
          <w:lang w:val="en-IN"/>
        </w:rPr>
      </w:pPr>
      <w:r w:rsidRPr="00E52FBA">
        <w:rPr>
          <w:i/>
          <w:iCs/>
          <w:noProof/>
          <w:lang w:val="en-IN"/>
        </w:rPr>
        <w:drawing>
          <wp:inline distT="0" distB="0" distL="0" distR="0" wp14:anchorId="43D1CF96" wp14:editId="650337E9">
            <wp:extent cx="5943600" cy="2555875"/>
            <wp:effectExtent l="0" t="0" r="0" b="0"/>
            <wp:docPr id="122562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27679" name=""/>
                    <pic:cNvPicPr/>
                  </pic:nvPicPr>
                  <pic:blipFill>
                    <a:blip r:embed="rId33"/>
                    <a:stretch>
                      <a:fillRect/>
                    </a:stretch>
                  </pic:blipFill>
                  <pic:spPr>
                    <a:xfrm>
                      <a:off x="0" y="0"/>
                      <a:ext cx="5943600" cy="2555875"/>
                    </a:xfrm>
                    <a:prstGeom prst="rect">
                      <a:avLst/>
                    </a:prstGeom>
                  </pic:spPr>
                </pic:pic>
              </a:graphicData>
            </a:graphic>
          </wp:inline>
        </w:drawing>
      </w:r>
    </w:p>
    <w:p w14:paraId="4B5F714C" w14:textId="77777777" w:rsidR="006B43EF" w:rsidRPr="006B43EF" w:rsidRDefault="006B43EF" w:rsidP="006B43EF">
      <w:pPr>
        <w:numPr>
          <w:ilvl w:val="0"/>
          <w:numId w:val="4"/>
        </w:numPr>
        <w:rPr>
          <w:i/>
          <w:iCs/>
          <w:lang w:val="en-IN"/>
        </w:rPr>
      </w:pPr>
      <w:r w:rsidRPr="006B43EF">
        <w:rPr>
          <w:i/>
          <w:iCs/>
          <w:lang w:val="en-IN"/>
        </w:rPr>
        <w:t>Assign Delivery (uses stored procedure)</w:t>
      </w:r>
    </w:p>
    <w:p w14:paraId="278A5072" w14:textId="77777777" w:rsidR="006B43EF" w:rsidRPr="006B43EF" w:rsidRDefault="006B43EF" w:rsidP="006B43EF">
      <w:pPr>
        <w:numPr>
          <w:ilvl w:val="1"/>
          <w:numId w:val="4"/>
        </w:numPr>
        <w:rPr>
          <w:i/>
          <w:iCs/>
          <w:lang w:val="en-IN"/>
        </w:rPr>
      </w:pPr>
      <w:r w:rsidRPr="006B43EF">
        <w:rPr>
          <w:i/>
          <w:iCs/>
          <w:lang w:val="en-IN"/>
        </w:rPr>
        <w:t>Role: Assign a driver and fee to an order; calls AssignDelivery stored procedure which inserts a delivery record.</w:t>
      </w:r>
    </w:p>
    <w:p w14:paraId="003CE51B" w14:textId="77777777" w:rsidR="006B43EF" w:rsidRPr="006B43EF" w:rsidRDefault="006B43EF" w:rsidP="006B43EF">
      <w:pPr>
        <w:numPr>
          <w:ilvl w:val="1"/>
          <w:numId w:val="4"/>
        </w:numPr>
        <w:rPr>
          <w:i/>
          <w:iCs/>
          <w:lang w:val="en-IN"/>
        </w:rPr>
      </w:pPr>
      <w:r w:rsidRPr="006B43EF">
        <w:rPr>
          <w:i/>
          <w:iCs/>
          <w:lang w:val="en-IN"/>
        </w:rPr>
        <w:t>Why: Demonstrates delivery workflow and trigger that removes order from current orders after delivery.</w:t>
      </w:r>
    </w:p>
    <w:p w14:paraId="3B2DFF6C" w14:textId="4784DE6E" w:rsidR="006B43EF" w:rsidRDefault="006B43EF" w:rsidP="006B43EF">
      <w:pPr>
        <w:numPr>
          <w:ilvl w:val="1"/>
          <w:numId w:val="4"/>
        </w:numPr>
        <w:rPr>
          <w:i/>
          <w:iCs/>
          <w:lang w:val="en-IN"/>
        </w:rPr>
      </w:pPr>
      <w:r w:rsidRPr="006B43EF">
        <w:rPr>
          <w:i/>
          <w:iCs/>
          <w:lang w:val="en-IN"/>
        </w:rPr>
        <w:t>Screenshot:</w:t>
      </w:r>
    </w:p>
    <w:p w14:paraId="2F8A4614" w14:textId="109B7E95" w:rsidR="00E52FBA" w:rsidRPr="006B43EF" w:rsidRDefault="00E52FBA" w:rsidP="00E52FBA">
      <w:pPr>
        <w:ind w:left="1080" w:firstLine="0"/>
        <w:rPr>
          <w:i/>
          <w:iCs/>
          <w:lang w:val="en-IN"/>
        </w:rPr>
      </w:pPr>
      <w:r w:rsidRPr="00E52FBA">
        <w:rPr>
          <w:i/>
          <w:iCs/>
          <w:noProof/>
          <w:lang w:val="en-IN"/>
        </w:rPr>
        <w:lastRenderedPageBreak/>
        <w:drawing>
          <wp:inline distT="0" distB="0" distL="0" distR="0" wp14:anchorId="3853DE50" wp14:editId="39604983">
            <wp:extent cx="5943600" cy="2546985"/>
            <wp:effectExtent l="0" t="0" r="0" b="5715"/>
            <wp:docPr id="155863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35477" name=""/>
                    <pic:cNvPicPr/>
                  </pic:nvPicPr>
                  <pic:blipFill>
                    <a:blip r:embed="rId34"/>
                    <a:stretch>
                      <a:fillRect/>
                    </a:stretch>
                  </pic:blipFill>
                  <pic:spPr>
                    <a:xfrm>
                      <a:off x="0" y="0"/>
                      <a:ext cx="5943600" cy="2546985"/>
                    </a:xfrm>
                    <a:prstGeom prst="rect">
                      <a:avLst/>
                    </a:prstGeom>
                  </pic:spPr>
                </pic:pic>
              </a:graphicData>
            </a:graphic>
          </wp:inline>
        </w:drawing>
      </w:r>
    </w:p>
    <w:p w14:paraId="6EAC9811" w14:textId="77777777" w:rsidR="006B43EF" w:rsidRPr="006B43EF" w:rsidRDefault="006B43EF" w:rsidP="006B43EF">
      <w:pPr>
        <w:numPr>
          <w:ilvl w:val="0"/>
          <w:numId w:val="4"/>
        </w:numPr>
        <w:rPr>
          <w:i/>
          <w:iCs/>
          <w:lang w:val="en-IN"/>
        </w:rPr>
      </w:pPr>
      <w:r w:rsidRPr="006B43EF">
        <w:rPr>
          <w:i/>
          <w:iCs/>
          <w:lang w:val="en-IN"/>
        </w:rPr>
        <w:t>Orders list &amp; order details</w:t>
      </w:r>
    </w:p>
    <w:p w14:paraId="6E52B77D" w14:textId="77777777" w:rsidR="006B43EF" w:rsidRPr="006B43EF" w:rsidRDefault="006B43EF" w:rsidP="006B43EF">
      <w:pPr>
        <w:numPr>
          <w:ilvl w:val="1"/>
          <w:numId w:val="4"/>
        </w:numPr>
        <w:rPr>
          <w:i/>
          <w:iCs/>
          <w:lang w:val="en-IN"/>
        </w:rPr>
      </w:pPr>
      <w:r w:rsidRPr="006B43EF">
        <w:rPr>
          <w:i/>
          <w:iCs/>
          <w:lang w:val="en-IN"/>
        </w:rPr>
        <w:t>Role: Browse orders, search by order or customer name; inspect order detail with items and delivery records.</w:t>
      </w:r>
    </w:p>
    <w:p w14:paraId="7656253A" w14:textId="77777777" w:rsidR="006B43EF" w:rsidRPr="006B43EF" w:rsidRDefault="006B43EF" w:rsidP="006B43EF">
      <w:pPr>
        <w:numPr>
          <w:ilvl w:val="1"/>
          <w:numId w:val="4"/>
        </w:numPr>
        <w:rPr>
          <w:i/>
          <w:iCs/>
          <w:lang w:val="en-IN"/>
        </w:rPr>
      </w:pPr>
      <w:r w:rsidRPr="006B43EF">
        <w:rPr>
          <w:i/>
          <w:iCs/>
          <w:lang w:val="en-IN"/>
        </w:rPr>
        <w:t>Why: Review order lifecycle; troubleshooting and audit.</w:t>
      </w:r>
    </w:p>
    <w:p w14:paraId="61DF14C9" w14:textId="77777777" w:rsidR="006B43EF" w:rsidRPr="006B43EF" w:rsidRDefault="006B43EF" w:rsidP="006B43EF">
      <w:pPr>
        <w:numPr>
          <w:ilvl w:val="1"/>
          <w:numId w:val="4"/>
        </w:numPr>
        <w:rPr>
          <w:i/>
          <w:iCs/>
          <w:lang w:val="en-IN"/>
        </w:rPr>
      </w:pPr>
      <w:r w:rsidRPr="006B43EF">
        <w:rPr>
          <w:i/>
          <w:iCs/>
          <w:lang w:val="en-IN"/>
        </w:rPr>
        <w:t>Screenshots:</w:t>
      </w:r>
    </w:p>
    <w:p w14:paraId="369F9C5C" w14:textId="3B686EF9" w:rsidR="006B43EF" w:rsidRPr="006B43EF" w:rsidRDefault="00E52FBA" w:rsidP="00E52FBA">
      <w:pPr>
        <w:ind w:left="720" w:firstLine="0"/>
        <w:rPr>
          <w:i/>
          <w:iCs/>
          <w:lang w:val="en-IN"/>
        </w:rPr>
      </w:pPr>
      <w:r w:rsidRPr="00E52FBA">
        <w:rPr>
          <w:i/>
          <w:iCs/>
          <w:noProof/>
          <w:lang w:val="en-IN"/>
        </w:rPr>
        <w:lastRenderedPageBreak/>
        <w:drawing>
          <wp:inline distT="0" distB="0" distL="0" distR="0" wp14:anchorId="0FEB47CE" wp14:editId="69230E0E">
            <wp:extent cx="5943600" cy="2558415"/>
            <wp:effectExtent l="0" t="0" r="0" b="0"/>
            <wp:docPr id="102415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51401" name=""/>
                    <pic:cNvPicPr/>
                  </pic:nvPicPr>
                  <pic:blipFill>
                    <a:blip r:embed="rId35"/>
                    <a:stretch>
                      <a:fillRect/>
                    </a:stretch>
                  </pic:blipFill>
                  <pic:spPr>
                    <a:xfrm>
                      <a:off x="0" y="0"/>
                      <a:ext cx="5943600" cy="2558415"/>
                    </a:xfrm>
                    <a:prstGeom prst="rect">
                      <a:avLst/>
                    </a:prstGeom>
                  </pic:spPr>
                </pic:pic>
              </a:graphicData>
            </a:graphic>
          </wp:inline>
        </w:drawing>
      </w:r>
      <w:r w:rsidRPr="00E52FBA">
        <w:rPr>
          <w:noProof/>
        </w:rPr>
        <w:t xml:space="preserve"> </w:t>
      </w:r>
      <w:r w:rsidRPr="00E52FBA">
        <w:rPr>
          <w:i/>
          <w:iCs/>
          <w:noProof/>
          <w:lang w:val="en-IN"/>
        </w:rPr>
        <w:drawing>
          <wp:inline distT="0" distB="0" distL="0" distR="0" wp14:anchorId="3117A5D5" wp14:editId="6FF34866">
            <wp:extent cx="5943600" cy="2127885"/>
            <wp:effectExtent l="0" t="0" r="0" b="5715"/>
            <wp:docPr id="71535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53051" name=""/>
                    <pic:cNvPicPr/>
                  </pic:nvPicPr>
                  <pic:blipFill>
                    <a:blip r:embed="rId36"/>
                    <a:stretch>
                      <a:fillRect/>
                    </a:stretch>
                  </pic:blipFill>
                  <pic:spPr>
                    <a:xfrm>
                      <a:off x="0" y="0"/>
                      <a:ext cx="5943600" cy="2127885"/>
                    </a:xfrm>
                    <a:prstGeom prst="rect">
                      <a:avLst/>
                    </a:prstGeom>
                  </pic:spPr>
                </pic:pic>
              </a:graphicData>
            </a:graphic>
          </wp:inline>
        </w:drawing>
      </w:r>
      <w:r w:rsidR="006B43EF" w:rsidRPr="006B43EF">
        <w:rPr>
          <w:i/>
          <w:iCs/>
          <w:lang w:val="en-IN"/>
        </w:rPr>
        <w:t>Deliveries view</w:t>
      </w:r>
    </w:p>
    <w:p w14:paraId="243E55A2" w14:textId="77777777" w:rsidR="006B43EF" w:rsidRPr="006B43EF" w:rsidRDefault="006B43EF" w:rsidP="006B43EF">
      <w:pPr>
        <w:numPr>
          <w:ilvl w:val="1"/>
          <w:numId w:val="4"/>
        </w:numPr>
        <w:rPr>
          <w:i/>
          <w:iCs/>
          <w:lang w:val="en-IN"/>
        </w:rPr>
      </w:pPr>
      <w:r w:rsidRPr="006B43EF">
        <w:rPr>
          <w:i/>
          <w:iCs/>
          <w:lang w:val="en-IN"/>
        </w:rPr>
        <w:t>Role: View active/completed deliveries with pickup time, location and the customer/restaurant context.</w:t>
      </w:r>
    </w:p>
    <w:p w14:paraId="0667E406" w14:textId="77777777" w:rsidR="006B43EF" w:rsidRPr="006B43EF" w:rsidRDefault="006B43EF" w:rsidP="006B43EF">
      <w:pPr>
        <w:numPr>
          <w:ilvl w:val="1"/>
          <w:numId w:val="4"/>
        </w:numPr>
        <w:rPr>
          <w:i/>
          <w:iCs/>
          <w:lang w:val="en-IN"/>
        </w:rPr>
      </w:pPr>
      <w:r w:rsidRPr="006B43EF">
        <w:rPr>
          <w:i/>
          <w:iCs/>
          <w:lang w:val="en-IN"/>
        </w:rPr>
        <w:t>Why: Monitor delivery status and historic deliveries.</w:t>
      </w:r>
    </w:p>
    <w:p w14:paraId="5AA3682F" w14:textId="632D711B" w:rsidR="006B43EF" w:rsidRDefault="006B43EF" w:rsidP="006B43EF">
      <w:pPr>
        <w:numPr>
          <w:ilvl w:val="1"/>
          <w:numId w:val="4"/>
        </w:numPr>
        <w:rPr>
          <w:i/>
          <w:iCs/>
          <w:lang w:val="en-IN"/>
        </w:rPr>
      </w:pPr>
      <w:r w:rsidRPr="006B43EF">
        <w:rPr>
          <w:i/>
          <w:iCs/>
          <w:lang w:val="en-IN"/>
        </w:rPr>
        <w:t>Screenshot:</w:t>
      </w:r>
    </w:p>
    <w:p w14:paraId="2ED43FC9" w14:textId="6F6D7F5E" w:rsidR="00E52FBA" w:rsidRPr="006B43EF" w:rsidRDefault="00E52FBA" w:rsidP="00E52FBA">
      <w:pPr>
        <w:ind w:left="1080" w:firstLine="0"/>
        <w:rPr>
          <w:i/>
          <w:iCs/>
          <w:lang w:val="en-IN"/>
        </w:rPr>
      </w:pPr>
      <w:r w:rsidRPr="00E52FBA">
        <w:rPr>
          <w:i/>
          <w:iCs/>
          <w:noProof/>
          <w:lang w:val="en-IN"/>
        </w:rPr>
        <w:lastRenderedPageBreak/>
        <w:drawing>
          <wp:inline distT="0" distB="0" distL="0" distR="0" wp14:anchorId="56BC2E43" wp14:editId="64694E8A">
            <wp:extent cx="5943600" cy="2159000"/>
            <wp:effectExtent l="0" t="0" r="0" b="0"/>
            <wp:docPr id="108537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77025" name=""/>
                    <pic:cNvPicPr/>
                  </pic:nvPicPr>
                  <pic:blipFill>
                    <a:blip r:embed="rId37"/>
                    <a:stretch>
                      <a:fillRect/>
                    </a:stretch>
                  </pic:blipFill>
                  <pic:spPr>
                    <a:xfrm>
                      <a:off x="0" y="0"/>
                      <a:ext cx="5943600" cy="2159000"/>
                    </a:xfrm>
                    <a:prstGeom prst="rect">
                      <a:avLst/>
                    </a:prstGeom>
                  </pic:spPr>
                </pic:pic>
              </a:graphicData>
            </a:graphic>
          </wp:inline>
        </w:drawing>
      </w:r>
    </w:p>
    <w:p w14:paraId="49E0C125" w14:textId="77777777" w:rsidR="006B43EF" w:rsidRPr="006B43EF" w:rsidRDefault="006B43EF" w:rsidP="006B43EF">
      <w:pPr>
        <w:numPr>
          <w:ilvl w:val="0"/>
          <w:numId w:val="4"/>
        </w:numPr>
        <w:rPr>
          <w:i/>
          <w:iCs/>
          <w:lang w:val="en-IN"/>
        </w:rPr>
      </w:pPr>
      <w:r w:rsidRPr="006B43EF">
        <w:rPr>
          <w:i/>
          <w:iCs/>
          <w:lang w:val="en-IN"/>
        </w:rPr>
        <w:t>Reports &amp; analytics (DB functions)</w:t>
      </w:r>
    </w:p>
    <w:p w14:paraId="4E5E7BC3" w14:textId="77777777" w:rsidR="006B43EF" w:rsidRPr="006B43EF" w:rsidRDefault="006B43EF" w:rsidP="006B43EF">
      <w:pPr>
        <w:numPr>
          <w:ilvl w:val="1"/>
          <w:numId w:val="4"/>
        </w:numPr>
        <w:rPr>
          <w:i/>
          <w:iCs/>
          <w:lang w:val="en-IN"/>
        </w:rPr>
      </w:pPr>
      <w:r w:rsidRPr="006B43EF">
        <w:rPr>
          <w:i/>
          <w:iCs/>
          <w:lang w:val="en-IN"/>
        </w:rPr>
        <w:t>Role: Run functions like GetActiveOrderCount and GetRestaurantRevenue to show summarized metrics.</w:t>
      </w:r>
    </w:p>
    <w:p w14:paraId="19BEC115" w14:textId="77777777" w:rsidR="006B43EF" w:rsidRPr="006B43EF" w:rsidRDefault="006B43EF" w:rsidP="006B43EF">
      <w:pPr>
        <w:numPr>
          <w:ilvl w:val="1"/>
          <w:numId w:val="4"/>
        </w:numPr>
        <w:rPr>
          <w:i/>
          <w:iCs/>
          <w:lang w:val="en-IN"/>
        </w:rPr>
      </w:pPr>
      <w:r w:rsidRPr="006B43EF">
        <w:rPr>
          <w:i/>
          <w:iCs/>
          <w:lang w:val="en-IN"/>
        </w:rPr>
        <w:t>Why: Demonstrates complex DB logic exposed via the front end.</w:t>
      </w:r>
    </w:p>
    <w:p w14:paraId="460202EB" w14:textId="69A0131A" w:rsidR="006B43EF" w:rsidRDefault="006B43EF" w:rsidP="006B43EF">
      <w:pPr>
        <w:numPr>
          <w:ilvl w:val="1"/>
          <w:numId w:val="4"/>
        </w:numPr>
        <w:rPr>
          <w:i/>
          <w:iCs/>
          <w:lang w:val="en-IN"/>
        </w:rPr>
      </w:pPr>
      <w:r w:rsidRPr="006B43EF">
        <w:rPr>
          <w:i/>
          <w:iCs/>
          <w:lang w:val="en-IN"/>
        </w:rPr>
        <w:t>Screenshot:</w:t>
      </w:r>
    </w:p>
    <w:p w14:paraId="3A5920DC" w14:textId="17B13FF0" w:rsidR="00E52FBA" w:rsidRPr="006B43EF" w:rsidRDefault="00E52FBA" w:rsidP="00E52FBA">
      <w:pPr>
        <w:ind w:left="1080" w:firstLine="0"/>
        <w:rPr>
          <w:i/>
          <w:iCs/>
          <w:lang w:val="en-IN"/>
        </w:rPr>
      </w:pPr>
      <w:r w:rsidRPr="00E52FBA">
        <w:rPr>
          <w:i/>
          <w:iCs/>
          <w:noProof/>
          <w:lang w:val="en-IN"/>
        </w:rPr>
        <w:drawing>
          <wp:inline distT="0" distB="0" distL="0" distR="0" wp14:anchorId="05EE960F" wp14:editId="2B8738FC">
            <wp:extent cx="5943600" cy="1756410"/>
            <wp:effectExtent l="0" t="0" r="0" b="0"/>
            <wp:docPr id="211673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34759" name=""/>
                    <pic:cNvPicPr/>
                  </pic:nvPicPr>
                  <pic:blipFill>
                    <a:blip r:embed="rId38"/>
                    <a:stretch>
                      <a:fillRect/>
                    </a:stretch>
                  </pic:blipFill>
                  <pic:spPr>
                    <a:xfrm>
                      <a:off x="0" y="0"/>
                      <a:ext cx="5943600" cy="1756410"/>
                    </a:xfrm>
                    <a:prstGeom prst="rect">
                      <a:avLst/>
                    </a:prstGeom>
                  </pic:spPr>
                </pic:pic>
              </a:graphicData>
            </a:graphic>
          </wp:inline>
        </w:drawing>
      </w:r>
    </w:p>
    <w:p w14:paraId="5636C55D" w14:textId="77777777" w:rsidR="006B43EF" w:rsidRPr="006B43EF" w:rsidRDefault="006B43EF" w:rsidP="006B43EF">
      <w:pPr>
        <w:ind w:firstLine="0"/>
        <w:rPr>
          <w:i/>
          <w:iCs/>
          <w:lang w:val="en-IN"/>
        </w:rPr>
      </w:pPr>
      <w:r w:rsidRPr="006B43EF">
        <w:rPr>
          <w:i/>
          <w:iCs/>
          <w:lang w:val="en-IN"/>
        </w:rPr>
        <w:t>Interface &amp; UX improvements</w:t>
      </w:r>
    </w:p>
    <w:p w14:paraId="0E3E7261" w14:textId="77777777" w:rsidR="006B43EF" w:rsidRPr="006B43EF" w:rsidRDefault="006B43EF" w:rsidP="006B43EF">
      <w:pPr>
        <w:numPr>
          <w:ilvl w:val="0"/>
          <w:numId w:val="5"/>
        </w:numPr>
        <w:rPr>
          <w:i/>
          <w:iCs/>
          <w:lang w:val="en-IN"/>
        </w:rPr>
      </w:pPr>
      <w:r w:rsidRPr="006B43EF">
        <w:rPr>
          <w:i/>
          <w:iCs/>
          <w:lang w:val="en-IN"/>
        </w:rPr>
        <w:t>Responsive Bootstrap layout with a colorful gradient header and card accents to improve visual hierarchy.</w:t>
      </w:r>
    </w:p>
    <w:p w14:paraId="0CB6B4CE" w14:textId="77777777" w:rsidR="006B43EF" w:rsidRPr="006B43EF" w:rsidRDefault="006B43EF" w:rsidP="006B43EF">
      <w:pPr>
        <w:numPr>
          <w:ilvl w:val="0"/>
          <w:numId w:val="5"/>
        </w:numPr>
        <w:rPr>
          <w:i/>
          <w:iCs/>
          <w:lang w:val="en-IN"/>
        </w:rPr>
      </w:pPr>
      <w:r w:rsidRPr="006B43EF">
        <w:rPr>
          <w:i/>
          <w:iCs/>
          <w:lang w:val="en-IN"/>
        </w:rPr>
        <w:t>Flash messages and confirmations for create/update/delete actions.</w:t>
      </w:r>
    </w:p>
    <w:p w14:paraId="5842F3D6" w14:textId="77777777" w:rsidR="006B43EF" w:rsidRPr="006B43EF" w:rsidRDefault="006B43EF" w:rsidP="006B43EF">
      <w:pPr>
        <w:numPr>
          <w:ilvl w:val="0"/>
          <w:numId w:val="5"/>
        </w:numPr>
        <w:rPr>
          <w:i/>
          <w:iCs/>
          <w:lang w:val="en-IN"/>
        </w:rPr>
      </w:pPr>
      <w:r w:rsidRPr="006B43EF">
        <w:rPr>
          <w:i/>
          <w:iCs/>
          <w:lang w:val="en-IN"/>
        </w:rPr>
        <w:t>Consistent forms (single-column cards for focused input) and table views with action buttons.</w:t>
      </w:r>
    </w:p>
    <w:p w14:paraId="4C42C459" w14:textId="77777777" w:rsidR="00B815F4" w:rsidRDefault="00B815F4" w:rsidP="00B815F4">
      <w:pPr>
        <w:ind w:firstLine="0"/>
        <w:rPr>
          <w:b/>
          <w:bCs/>
          <w:i/>
          <w:iCs/>
        </w:rPr>
      </w:pPr>
    </w:p>
    <w:p w14:paraId="3E8335E6" w14:textId="77777777" w:rsidR="00B815F4" w:rsidRDefault="00B815F4" w:rsidP="00B815F4">
      <w:pPr>
        <w:ind w:firstLine="0"/>
        <w:rPr>
          <w:b/>
          <w:bCs/>
          <w:i/>
          <w:iCs/>
        </w:rPr>
      </w:pPr>
    </w:p>
    <w:p w14:paraId="05DD8F66" w14:textId="26223377" w:rsidR="00B815F4" w:rsidRDefault="00B815F4" w:rsidP="00B815F4">
      <w:pPr>
        <w:ind w:firstLine="0"/>
        <w:rPr>
          <w:b/>
          <w:bCs/>
          <w:i/>
          <w:iCs/>
        </w:rPr>
      </w:pPr>
      <w:r w:rsidRPr="00B815F4">
        <w:rPr>
          <w:b/>
          <w:bCs/>
          <w:i/>
          <w:iCs/>
        </w:rPr>
        <w:lastRenderedPageBreak/>
        <w:t>Triggers, Procedures/Functions, Nested query, Join, Aggregate queries</w:t>
      </w:r>
    </w:p>
    <w:p w14:paraId="1EB17809" w14:textId="77777777" w:rsidR="00B815F4" w:rsidRPr="00B815F4" w:rsidRDefault="00B815F4" w:rsidP="00B815F4">
      <w:pPr>
        <w:ind w:firstLine="0"/>
        <w:rPr>
          <w:b/>
          <w:bCs/>
          <w:i/>
          <w:iCs/>
          <w:lang w:val="en-IN"/>
        </w:rPr>
      </w:pPr>
      <w:r w:rsidRPr="00B815F4">
        <w:rPr>
          <w:b/>
          <w:bCs/>
          <w:i/>
          <w:iCs/>
          <w:lang w:val="en-IN"/>
        </w:rPr>
        <w:t>Triggers</w:t>
      </w:r>
    </w:p>
    <w:p w14:paraId="1956A114" w14:textId="77777777" w:rsidR="00B815F4" w:rsidRPr="00B815F4" w:rsidRDefault="00B815F4" w:rsidP="00B815F4">
      <w:pPr>
        <w:numPr>
          <w:ilvl w:val="0"/>
          <w:numId w:val="1"/>
        </w:numPr>
        <w:rPr>
          <w:i/>
          <w:iCs/>
          <w:lang w:val="en-IN"/>
        </w:rPr>
      </w:pPr>
      <w:r w:rsidRPr="00B815F4">
        <w:rPr>
          <w:i/>
          <w:iCs/>
          <w:lang w:val="en-IN"/>
        </w:rPr>
        <w:t>after_order_insert – Adds new orders automatically to Customer_Current_Orders.</w:t>
      </w:r>
    </w:p>
    <w:p w14:paraId="2B6E2B66" w14:textId="77777777" w:rsidR="00B815F4" w:rsidRPr="00B815F4" w:rsidRDefault="00B815F4" w:rsidP="00B815F4">
      <w:pPr>
        <w:numPr>
          <w:ilvl w:val="0"/>
          <w:numId w:val="1"/>
        </w:numPr>
        <w:rPr>
          <w:i/>
          <w:iCs/>
          <w:lang w:val="en-IN"/>
        </w:rPr>
      </w:pPr>
      <w:r w:rsidRPr="00B815F4">
        <w:rPr>
          <w:i/>
          <w:iCs/>
          <w:lang w:val="en-IN"/>
        </w:rPr>
        <w:t>after_order_item_insert – Updates total amount whenever an item is added.</w:t>
      </w:r>
    </w:p>
    <w:p w14:paraId="3C83A532" w14:textId="77777777" w:rsidR="00B815F4" w:rsidRPr="00B815F4" w:rsidRDefault="00B815F4" w:rsidP="00B815F4">
      <w:pPr>
        <w:numPr>
          <w:ilvl w:val="0"/>
          <w:numId w:val="1"/>
        </w:numPr>
        <w:rPr>
          <w:i/>
          <w:iCs/>
          <w:lang w:val="en-IN"/>
        </w:rPr>
      </w:pPr>
      <w:r w:rsidRPr="00B815F4">
        <w:rPr>
          <w:i/>
          <w:iCs/>
          <w:lang w:val="en-IN"/>
        </w:rPr>
        <w:t>after_delivery_insert – Removes order from current orders once delivery is assigned.</w:t>
      </w:r>
    </w:p>
    <w:p w14:paraId="21655166" w14:textId="77777777" w:rsidR="00B815F4" w:rsidRPr="00B815F4" w:rsidRDefault="00B815F4" w:rsidP="00B815F4">
      <w:pPr>
        <w:ind w:firstLine="0"/>
        <w:rPr>
          <w:b/>
          <w:bCs/>
          <w:i/>
          <w:iCs/>
          <w:lang w:val="en-IN"/>
        </w:rPr>
      </w:pPr>
      <w:r w:rsidRPr="00B815F4">
        <w:rPr>
          <w:b/>
          <w:bCs/>
          <w:i/>
          <w:iCs/>
          <w:lang w:val="en-IN"/>
        </w:rPr>
        <w:t>Stored Procedures</w:t>
      </w:r>
    </w:p>
    <w:p w14:paraId="46F06E8D" w14:textId="77777777" w:rsidR="00B815F4" w:rsidRPr="00B815F4" w:rsidRDefault="00B815F4" w:rsidP="00B815F4">
      <w:pPr>
        <w:numPr>
          <w:ilvl w:val="0"/>
          <w:numId w:val="2"/>
        </w:numPr>
        <w:rPr>
          <w:i/>
          <w:iCs/>
          <w:lang w:val="en-IN"/>
        </w:rPr>
      </w:pPr>
      <w:r w:rsidRPr="00B815F4">
        <w:rPr>
          <w:i/>
          <w:iCs/>
          <w:lang w:val="en-IN"/>
        </w:rPr>
        <w:t>PlaceOrder – Places a new order for a customer and adds order items automatically.</w:t>
      </w:r>
    </w:p>
    <w:p w14:paraId="10CDEF6B" w14:textId="77777777" w:rsidR="00B815F4" w:rsidRPr="00B815F4" w:rsidRDefault="00B815F4" w:rsidP="00B815F4">
      <w:pPr>
        <w:numPr>
          <w:ilvl w:val="0"/>
          <w:numId w:val="2"/>
        </w:numPr>
        <w:rPr>
          <w:i/>
          <w:iCs/>
          <w:lang w:val="en-IN"/>
        </w:rPr>
      </w:pPr>
      <w:r w:rsidRPr="00B815F4">
        <w:rPr>
          <w:i/>
          <w:iCs/>
          <w:lang w:val="en-IN"/>
        </w:rPr>
        <w:t>AssignDelivery – Assigns delivery to a driver with pickup details and fee.</w:t>
      </w:r>
    </w:p>
    <w:p w14:paraId="47668754" w14:textId="77777777" w:rsidR="00B815F4" w:rsidRPr="00B815F4" w:rsidRDefault="00B815F4" w:rsidP="00B815F4">
      <w:pPr>
        <w:ind w:firstLine="0"/>
        <w:rPr>
          <w:b/>
          <w:bCs/>
          <w:i/>
          <w:iCs/>
          <w:lang w:val="en-IN"/>
        </w:rPr>
      </w:pPr>
      <w:r w:rsidRPr="00B815F4">
        <w:rPr>
          <w:b/>
          <w:bCs/>
          <w:i/>
          <w:iCs/>
          <w:lang w:val="en-IN"/>
        </w:rPr>
        <w:t>Functions</w:t>
      </w:r>
    </w:p>
    <w:p w14:paraId="436288D8" w14:textId="77777777" w:rsidR="00B815F4" w:rsidRPr="00B815F4" w:rsidRDefault="00B815F4" w:rsidP="00B815F4">
      <w:pPr>
        <w:numPr>
          <w:ilvl w:val="0"/>
          <w:numId w:val="3"/>
        </w:numPr>
        <w:rPr>
          <w:i/>
          <w:iCs/>
          <w:lang w:val="en-IN"/>
        </w:rPr>
      </w:pPr>
      <w:r w:rsidRPr="00B815F4">
        <w:rPr>
          <w:i/>
          <w:iCs/>
          <w:lang w:val="en-IN"/>
        </w:rPr>
        <w:t>GetActiveOrderCount – Returns number of active orders for a customer.</w:t>
      </w:r>
    </w:p>
    <w:p w14:paraId="36288C74" w14:textId="77777777" w:rsidR="00B815F4" w:rsidRPr="00B815F4" w:rsidRDefault="00B815F4" w:rsidP="00B815F4">
      <w:pPr>
        <w:numPr>
          <w:ilvl w:val="0"/>
          <w:numId w:val="3"/>
        </w:numPr>
        <w:rPr>
          <w:i/>
          <w:iCs/>
          <w:lang w:val="en-IN"/>
        </w:rPr>
      </w:pPr>
      <w:r w:rsidRPr="00B815F4">
        <w:rPr>
          <w:i/>
          <w:iCs/>
          <w:lang w:val="en-IN"/>
        </w:rPr>
        <w:t>GetRestaurantRevenue – Returns total revenue for a given restaurant.</w:t>
      </w:r>
    </w:p>
    <w:p w14:paraId="4CA10AA4" w14:textId="77777777" w:rsidR="00B815F4" w:rsidRPr="00B815F4" w:rsidRDefault="00B815F4" w:rsidP="00B815F4">
      <w:pPr>
        <w:numPr>
          <w:ilvl w:val="0"/>
          <w:numId w:val="3"/>
        </w:numPr>
        <w:rPr>
          <w:i/>
          <w:iCs/>
          <w:lang w:val="en-IN"/>
        </w:rPr>
      </w:pPr>
      <w:r w:rsidRPr="00B815F4">
        <w:rPr>
          <w:i/>
          <w:iCs/>
          <w:lang w:val="en-IN"/>
        </w:rPr>
        <w:t>GetDriverEarnings – Returns total earnings for a specific driver.</w:t>
      </w:r>
    </w:p>
    <w:p w14:paraId="4CAF2401" w14:textId="77777777" w:rsidR="00B815F4" w:rsidRPr="00B815F4" w:rsidRDefault="00B815F4" w:rsidP="00B815F4">
      <w:pPr>
        <w:ind w:firstLine="0"/>
        <w:rPr>
          <w:b/>
          <w:bCs/>
          <w:i/>
          <w:iCs/>
        </w:rPr>
      </w:pPr>
      <w:r w:rsidRPr="00B815F4">
        <w:rPr>
          <w:b/>
          <w:bCs/>
          <w:i/>
          <w:iCs/>
        </w:rPr>
        <w:t>Nested, Join, and Aggregate Queries</w:t>
      </w:r>
    </w:p>
    <w:p w14:paraId="76050703" w14:textId="77777777" w:rsidR="00B815F4" w:rsidRPr="00B815F4" w:rsidRDefault="00B815F4" w:rsidP="00B815F4">
      <w:pPr>
        <w:ind w:firstLine="0"/>
        <w:rPr>
          <w:i/>
          <w:iCs/>
        </w:rPr>
      </w:pPr>
      <w:r w:rsidRPr="00B815F4">
        <w:rPr>
          <w:i/>
          <w:iCs/>
        </w:rPr>
        <w:t>Nested Query Example</w:t>
      </w:r>
    </w:p>
    <w:p w14:paraId="39EAF753" w14:textId="77777777" w:rsidR="00B815F4" w:rsidRPr="00B815F4" w:rsidRDefault="00B815F4" w:rsidP="00B815F4">
      <w:pPr>
        <w:ind w:firstLine="0"/>
        <w:rPr>
          <w:i/>
          <w:iCs/>
        </w:rPr>
      </w:pPr>
      <w:r w:rsidRPr="00B815F4">
        <w:rPr>
          <w:i/>
          <w:iCs/>
        </w:rPr>
        <w:t>-- Display customers who have placed more than one order</w:t>
      </w:r>
    </w:p>
    <w:p w14:paraId="061F0119" w14:textId="77777777" w:rsidR="00B815F4" w:rsidRPr="00B815F4" w:rsidRDefault="00B815F4" w:rsidP="00B815F4">
      <w:pPr>
        <w:ind w:firstLine="0"/>
        <w:rPr>
          <w:i/>
          <w:iCs/>
        </w:rPr>
      </w:pPr>
      <w:r w:rsidRPr="00B815F4">
        <w:rPr>
          <w:i/>
          <w:iCs/>
        </w:rPr>
        <w:t>SELECT Customer_ID, First_Name, Last_Name</w:t>
      </w:r>
    </w:p>
    <w:p w14:paraId="6E79DCAB" w14:textId="77777777" w:rsidR="00B815F4" w:rsidRPr="00B815F4" w:rsidRDefault="00B815F4" w:rsidP="00B815F4">
      <w:pPr>
        <w:ind w:firstLine="0"/>
        <w:rPr>
          <w:i/>
          <w:iCs/>
        </w:rPr>
      </w:pPr>
      <w:r w:rsidRPr="00B815F4">
        <w:rPr>
          <w:i/>
          <w:iCs/>
        </w:rPr>
        <w:t>FROM customers</w:t>
      </w:r>
    </w:p>
    <w:p w14:paraId="54137BFD" w14:textId="77777777" w:rsidR="00B815F4" w:rsidRPr="00B815F4" w:rsidRDefault="00B815F4" w:rsidP="00B815F4">
      <w:pPr>
        <w:ind w:firstLine="0"/>
        <w:rPr>
          <w:i/>
          <w:iCs/>
        </w:rPr>
      </w:pPr>
      <w:r w:rsidRPr="00B815F4">
        <w:rPr>
          <w:i/>
          <w:iCs/>
        </w:rPr>
        <w:t>WHERE Customer_ID IN (</w:t>
      </w:r>
    </w:p>
    <w:p w14:paraId="0A887A19" w14:textId="77777777" w:rsidR="00B815F4" w:rsidRPr="00B815F4" w:rsidRDefault="00B815F4" w:rsidP="00B815F4">
      <w:pPr>
        <w:ind w:firstLine="0"/>
        <w:rPr>
          <w:i/>
          <w:iCs/>
        </w:rPr>
      </w:pPr>
      <w:r w:rsidRPr="00B815F4">
        <w:rPr>
          <w:i/>
          <w:iCs/>
        </w:rPr>
        <w:t xml:space="preserve">    SELECT Customer_ID</w:t>
      </w:r>
    </w:p>
    <w:p w14:paraId="30C0B4C0" w14:textId="77777777" w:rsidR="00B815F4" w:rsidRPr="00B815F4" w:rsidRDefault="00B815F4" w:rsidP="00B815F4">
      <w:pPr>
        <w:ind w:firstLine="0"/>
        <w:rPr>
          <w:i/>
          <w:iCs/>
        </w:rPr>
      </w:pPr>
      <w:r w:rsidRPr="00B815F4">
        <w:rPr>
          <w:i/>
          <w:iCs/>
        </w:rPr>
        <w:t xml:space="preserve">    FROM orders</w:t>
      </w:r>
    </w:p>
    <w:p w14:paraId="6BE2EEE8" w14:textId="77777777" w:rsidR="00B815F4" w:rsidRPr="00B815F4" w:rsidRDefault="00B815F4" w:rsidP="00B815F4">
      <w:pPr>
        <w:ind w:firstLine="0"/>
        <w:rPr>
          <w:i/>
          <w:iCs/>
        </w:rPr>
      </w:pPr>
      <w:r w:rsidRPr="00B815F4">
        <w:rPr>
          <w:i/>
          <w:iCs/>
        </w:rPr>
        <w:t xml:space="preserve">    GROUP BY Customer_ID</w:t>
      </w:r>
    </w:p>
    <w:p w14:paraId="7BF42D38" w14:textId="77777777" w:rsidR="00B815F4" w:rsidRPr="00B815F4" w:rsidRDefault="00B815F4" w:rsidP="00B815F4">
      <w:pPr>
        <w:ind w:firstLine="0"/>
        <w:rPr>
          <w:i/>
          <w:iCs/>
        </w:rPr>
      </w:pPr>
      <w:r w:rsidRPr="00B815F4">
        <w:rPr>
          <w:i/>
          <w:iCs/>
        </w:rPr>
        <w:t xml:space="preserve">    HAVING COUNT(Order_ID) &gt; 1</w:t>
      </w:r>
    </w:p>
    <w:p w14:paraId="6177AFC2" w14:textId="77777777" w:rsidR="00B815F4" w:rsidRPr="00B815F4" w:rsidRDefault="00B815F4" w:rsidP="00B815F4">
      <w:pPr>
        <w:ind w:firstLine="0"/>
        <w:rPr>
          <w:i/>
          <w:iCs/>
        </w:rPr>
      </w:pPr>
      <w:r w:rsidRPr="00B815F4">
        <w:rPr>
          <w:i/>
          <w:iCs/>
        </w:rPr>
        <w:t>);</w:t>
      </w:r>
    </w:p>
    <w:p w14:paraId="479E8D67" w14:textId="77777777" w:rsidR="00B815F4" w:rsidRPr="00B815F4" w:rsidRDefault="00B815F4" w:rsidP="00B815F4">
      <w:pPr>
        <w:ind w:firstLine="0"/>
        <w:rPr>
          <w:b/>
          <w:bCs/>
          <w:i/>
          <w:iCs/>
        </w:rPr>
      </w:pPr>
    </w:p>
    <w:p w14:paraId="28A37FC9" w14:textId="77777777" w:rsidR="00B815F4" w:rsidRPr="00B815F4" w:rsidRDefault="00B815F4" w:rsidP="00B815F4">
      <w:pPr>
        <w:ind w:firstLine="0"/>
        <w:rPr>
          <w:i/>
          <w:iCs/>
        </w:rPr>
      </w:pPr>
      <w:r w:rsidRPr="00B815F4">
        <w:rPr>
          <w:i/>
          <w:iCs/>
        </w:rPr>
        <w:lastRenderedPageBreak/>
        <w:t>Join Query Example</w:t>
      </w:r>
    </w:p>
    <w:p w14:paraId="236A13EB" w14:textId="77777777" w:rsidR="00B815F4" w:rsidRPr="00B815F4" w:rsidRDefault="00B815F4" w:rsidP="00B815F4">
      <w:pPr>
        <w:ind w:firstLine="0"/>
        <w:rPr>
          <w:i/>
          <w:iCs/>
        </w:rPr>
      </w:pPr>
      <w:r w:rsidRPr="00B815F4">
        <w:rPr>
          <w:i/>
          <w:iCs/>
        </w:rPr>
        <w:t>-- Show customer name, restaurant name, and pickup time for each delivery</w:t>
      </w:r>
    </w:p>
    <w:p w14:paraId="378AE64E" w14:textId="77777777" w:rsidR="00B815F4" w:rsidRPr="00B815F4" w:rsidRDefault="00B815F4" w:rsidP="00B815F4">
      <w:pPr>
        <w:ind w:firstLine="0"/>
        <w:rPr>
          <w:i/>
          <w:iCs/>
        </w:rPr>
      </w:pPr>
      <w:r w:rsidRPr="00B815F4">
        <w:rPr>
          <w:i/>
          <w:iCs/>
        </w:rPr>
        <w:t>SELECT c.First_Name, c.Last_Name, r.Name AS Restaurant_Name, d.Pickup_Time</w:t>
      </w:r>
    </w:p>
    <w:p w14:paraId="66B20032" w14:textId="77777777" w:rsidR="00B815F4" w:rsidRPr="00B815F4" w:rsidRDefault="00B815F4" w:rsidP="00B815F4">
      <w:pPr>
        <w:ind w:firstLine="0"/>
        <w:rPr>
          <w:i/>
          <w:iCs/>
        </w:rPr>
      </w:pPr>
      <w:r w:rsidRPr="00B815F4">
        <w:rPr>
          <w:i/>
          <w:iCs/>
        </w:rPr>
        <w:t>FROM deliveries d</w:t>
      </w:r>
    </w:p>
    <w:p w14:paraId="55BE7167" w14:textId="77777777" w:rsidR="00B815F4" w:rsidRPr="00B815F4" w:rsidRDefault="00B815F4" w:rsidP="00B815F4">
      <w:pPr>
        <w:ind w:firstLine="0"/>
        <w:rPr>
          <w:i/>
          <w:iCs/>
        </w:rPr>
      </w:pPr>
      <w:r w:rsidRPr="00B815F4">
        <w:rPr>
          <w:i/>
          <w:iCs/>
        </w:rPr>
        <w:t>JOIN orders o ON d.Order_ID = o.Order_ID</w:t>
      </w:r>
    </w:p>
    <w:p w14:paraId="06116433" w14:textId="77777777" w:rsidR="00B815F4" w:rsidRPr="00B815F4" w:rsidRDefault="00B815F4" w:rsidP="00B815F4">
      <w:pPr>
        <w:ind w:firstLine="0"/>
        <w:rPr>
          <w:i/>
          <w:iCs/>
        </w:rPr>
      </w:pPr>
      <w:r w:rsidRPr="00B815F4">
        <w:rPr>
          <w:i/>
          <w:iCs/>
        </w:rPr>
        <w:t>JOIN customers c ON o.Customer_ID = c.Customer_ID</w:t>
      </w:r>
    </w:p>
    <w:p w14:paraId="643D9B98" w14:textId="77777777" w:rsidR="00B815F4" w:rsidRPr="00B815F4" w:rsidRDefault="00B815F4" w:rsidP="00B815F4">
      <w:pPr>
        <w:ind w:firstLine="0"/>
        <w:rPr>
          <w:i/>
          <w:iCs/>
        </w:rPr>
      </w:pPr>
      <w:r w:rsidRPr="00B815F4">
        <w:rPr>
          <w:i/>
          <w:iCs/>
        </w:rPr>
        <w:t>JOIN restaurants r ON o.Restaurant_ID = r.Restaurant_ID;</w:t>
      </w:r>
    </w:p>
    <w:p w14:paraId="2A86F05C" w14:textId="77777777" w:rsidR="00B815F4" w:rsidRPr="00B815F4" w:rsidRDefault="00B815F4" w:rsidP="00B815F4">
      <w:pPr>
        <w:ind w:firstLine="0"/>
        <w:rPr>
          <w:i/>
          <w:iCs/>
        </w:rPr>
      </w:pPr>
    </w:p>
    <w:p w14:paraId="15BFC09B" w14:textId="77777777" w:rsidR="00B815F4" w:rsidRPr="00B815F4" w:rsidRDefault="00B815F4" w:rsidP="00B815F4">
      <w:pPr>
        <w:ind w:firstLine="0"/>
        <w:rPr>
          <w:i/>
          <w:iCs/>
        </w:rPr>
      </w:pPr>
      <w:r w:rsidRPr="00B815F4">
        <w:rPr>
          <w:i/>
          <w:iCs/>
        </w:rPr>
        <w:t>Aggregate Query Examples</w:t>
      </w:r>
    </w:p>
    <w:p w14:paraId="784CC336" w14:textId="77777777" w:rsidR="00B815F4" w:rsidRPr="00B815F4" w:rsidRDefault="00B815F4" w:rsidP="00B815F4">
      <w:pPr>
        <w:ind w:firstLine="0"/>
        <w:rPr>
          <w:i/>
          <w:iCs/>
        </w:rPr>
      </w:pPr>
      <w:r w:rsidRPr="00B815F4">
        <w:rPr>
          <w:i/>
          <w:iCs/>
        </w:rPr>
        <w:t>-- Total revenue generated by each restaurant</w:t>
      </w:r>
    </w:p>
    <w:p w14:paraId="33E9E4B5" w14:textId="77777777" w:rsidR="00B815F4" w:rsidRPr="00B815F4" w:rsidRDefault="00B815F4" w:rsidP="00B815F4">
      <w:pPr>
        <w:ind w:firstLine="0"/>
        <w:rPr>
          <w:i/>
          <w:iCs/>
        </w:rPr>
      </w:pPr>
      <w:r w:rsidRPr="00B815F4">
        <w:rPr>
          <w:i/>
          <w:iCs/>
        </w:rPr>
        <w:t>SELECT r.Name AS Restaurant, SUM(o.Total_Amount) AS Total_Revenue</w:t>
      </w:r>
    </w:p>
    <w:p w14:paraId="2EF7B16C" w14:textId="77777777" w:rsidR="00B815F4" w:rsidRPr="00B815F4" w:rsidRDefault="00B815F4" w:rsidP="00B815F4">
      <w:pPr>
        <w:ind w:firstLine="0"/>
        <w:rPr>
          <w:i/>
          <w:iCs/>
        </w:rPr>
      </w:pPr>
      <w:r w:rsidRPr="00B815F4">
        <w:rPr>
          <w:i/>
          <w:iCs/>
        </w:rPr>
        <w:t>FROM restaurants r</w:t>
      </w:r>
    </w:p>
    <w:p w14:paraId="6F5E4284" w14:textId="77777777" w:rsidR="00B815F4" w:rsidRPr="00B815F4" w:rsidRDefault="00B815F4" w:rsidP="00B815F4">
      <w:pPr>
        <w:ind w:firstLine="0"/>
        <w:rPr>
          <w:i/>
          <w:iCs/>
        </w:rPr>
      </w:pPr>
      <w:r w:rsidRPr="00B815F4">
        <w:rPr>
          <w:i/>
          <w:iCs/>
        </w:rPr>
        <w:t>JOIN orders o ON r.Restaurant_ID = o.Restaurant_ID</w:t>
      </w:r>
    </w:p>
    <w:p w14:paraId="0E2AAA55" w14:textId="77777777" w:rsidR="00B815F4" w:rsidRPr="00B815F4" w:rsidRDefault="00B815F4" w:rsidP="00B815F4">
      <w:pPr>
        <w:ind w:firstLine="0"/>
        <w:rPr>
          <w:i/>
          <w:iCs/>
        </w:rPr>
      </w:pPr>
      <w:r w:rsidRPr="00B815F4">
        <w:rPr>
          <w:i/>
          <w:iCs/>
        </w:rPr>
        <w:t>GROUP BY r.Restaurant_ID;</w:t>
      </w:r>
    </w:p>
    <w:p w14:paraId="15D53368" w14:textId="77777777" w:rsidR="00B815F4" w:rsidRPr="00B815F4" w:rsidRDefault="00B815F4" w:rsidP="00B815F4">
      <w:pPr>
        <w:ind w:firstLine="0"/>
        <w:rPr>
          <w:i/>
          <w:iCs/>
        </w:rPr>
      </w:pPr>
    </w:p>
    <w:p w14:paraId="2F21DCEC" w14:textId="77777777" w:rsidR="00B815F4" w:rsidRPr="00B815F4" w:rsidRDefault="00B815F4" w:rsidP="00B815F4">
      <w:pPr>
        <w:ind w:firstLine="0"/>
        <w:rPr>
          <w:i/>
          <w:iCs/>
        </w:rPr>
      </w:pPr>
      <w:r w:rsidRPr="00B815F4">
        <w:rPr>
          <w:i/>
          <w:iCs/>
        </w:rPr>
        <w:t>-- Total number of deliveries handled by each driver</w:t>
      </w:r>
    </w:p>
    <w:p w14:paraId="41250FCB" w14:textId="77777777" w:rsidR="00B815F4" w:rsidRPr="00B815F4" w:rsidRDefault="00B815F4" w:rsidP="00B815F4">
      <w:pPr>
        <w:ind w:firstLine="0"/>
        <w:rPr>
          <w:i/>
          <w:iCs/>
        </w:rPr>
      </w:pPr>
      <w:r w:rsidRPr="00B815F4">
        <w:rPr>
          <w:i/>
          <w:iCs/>
        </w:rPr>
        <w:t>SELECT d.Driver_ID, dd.First_Name, dd.Last_Name, COUNT(*) AS Deliveries_Completed</w:t>
      </w:r>
    </w:p>
    <w:p w14:paraId="45DBB237" w14:textId="77777777" w:rsidR="00B815F4" w:rsidRPr="00B815F4" w:rsidRDefault="00B815F4" w:rsidP="00B815F4">
      <w:pPr>
        <w:ind w:firstLine="0"/>
        <w:rPr>
          <w:i/>
          <w:iCs/>
        </w:rPr>
      </w:pPr>
      <w:r w:rsidRPr="00B815F4">
        <w:rPr>
          <w:i/>
          <w:iCs/>
        </w:rPr>
        <w:t>FROM deliveries d</w:t>
      </w:r>
    </w:p>
    <w:p w14:paraId="1850CF29" w14:textId="77777777" w:rsidR="00B815F4" w:rsidRPr="00B815F4" w:rsidRDefault="00B815F4" w:rsidP="00B815F4">
      <w:pPr>
        <w:ind w:firstLine="0"/>
        <w:rPr>
          <w:i/>
          <w:iCs/>
        </w:rPr>
      </w:pPr>
      <w:r w:rsidRPr="00B815F4">
        <w:rPr>
          <w:i/>
          <w:iCs/>
        </w:rPr>
        <w:t>JOIN delivery_drivers dd ON d.Driver_ID = dd.Driver_ID</w:t>
      </w:r>
    </w:p>
    <w:p w14:paraId="7D1B82D6" w14:textId="6F280FF0" w:rsidR="00B815F4" w:rsidRPr="00B815F4" w:rsidRDefault="00B815F4" w:rsidP="00B815F4">
      <w:pPr>
        <w:ind w:firstLine="0"/>
        <w:rPr>
          <w:i/>
          <w:iCs/>
        </w:rPr>
      </w:pPr>
      <w:r w:rsidRPr="00B815F4">
        <w:rPr>
          <w:i/>
          <w:iCs/>
        </w:rPr>
        <w:t>GROUP BY d.Driver_ID;</w:t>
      </w:r>
    </w:p>
    <w:p w14:paraId="02956B88" w14:textId="77777777" w:rsidR="00B815F4" w:rsidRDefault="00B815F4" w:rsidP="00B815F4">
      <w:pPr>
        <w:ind w:firstLine="0"/>
        <w:rPr>
          <w:i/>
          <w:iCs/>
        </w:rPr>
      </w:pPr>
    </w:p>
    <w:p w14:paraId="4853A42C" w14:textId="77777777" w:rsidR="00B815F4" w:rsidRDefault="00B815F4" w:rsidP="00B815F4">
      <w:pPr>
        <w:ind w:firstLine="0"/>
        <w:rPr>
          <w:i/>
          <w:iCs/>
        </w:rPr>
      </w:pPr>
    </w:p>
    <w:p w14:paraId="3BD32987" w14:textId="77777777" w:rsidR="00B815F4" w:rsidRDefault="00B815F4" w:rsidP="00B815F4">
      <w:pPr>
        <w:ind w:firstLine="0"/>
        <w:rPr>
          <w:i/>
          <w:iCs/>
        </w:rPr>
      </w:pPr>
    </w:p>
    <w:p w14:paraId="5582D607" w14:textId="77777777" w:rsidR="00B815F4" w:rsidRPr="00B815F4" w:rsidRDefault="00B815F4" w:rsidP="00B815F4">
      <w:pPr>
        <w:ind w:firstLine="0"/>
        <w:rPr>
          <w:i/>
          <w:iCs/>
        </w:rPr>
      </w:pPr>
    </w:p>
    <w:p w14:paraId="3CB68FFE" w14:textId="18D81130" w:rsidR="00B815F4" w:rsidRDefault="00B815F4" w:rsidP="00B815F4">
      <w:pPr>
        <w:ind w:firstLine="0"/>
        <w:rPr>
          <w:b/>
          <w:bCs/>
          <w:i/>
          <w:iCs/>
        </w:rPr>
      </w:pPr>
      <w:r w:rsidRPr="00B815F4">
        <w:rPr>
          <w:b/>
          <w:bCs/>
          <w:i/>
          <w:iCs/>
        </w:rPr>
        <w:lastRenderedPageBreak/>
        <w:t>Code snippets for invoking the Procedures/Functions/Trigger</w:t>
      </w:r>
    </w:p>
    <w:p w14:paraId="3C3EA4D1" w14:textId="77777777" w:rsidR="00B815F4" w:rsidRPr="00B815F4" w:rsidRDefault="00B815F4" w:rsidP="00B815F4">
      <w:pPr>
        <w:ind w:firstLine="0"/>
        <w:rPr>
          <w:b/>
          <w:bCs/>
          <w:i/>
          <w:iCs/>
        </w:rPr>
      </w:pPr>
      <w:r w:rsidRPr="00B815F4">
        <w:rPr>
          <w:b/>
          <w:bCs/>
          <w:i/>
          <w:iCs/>
        </w:rPr>
        <w:t>Invoke Stored Procedure (Place Order)</w:t>
      </w:r>
    </w:p>
    <w:p w14:paraId="4A45C60F" w14:textId="77777777" w:rsidR="00B815F4" w:rsidRPr="00B815F4" w:rsidRDefault="00B815F4" w:rsidP="00B815F4">
      <w:pPr>
        <w:ind w:firstLine="0"/>
        <w:rPr>
          <w:i/>
          <w:iCs/>
        </w:rPr>
      </w:pPr>
      <w:r w:rsidRPr="00B815F4">
        <w:rPr>
          <w:i/>
          <w:iCs/>
        </w:rPr>
        <w:t>CALL PlaceOrder(1, 1, CURDATE(), 1, 2);</w:t>
      </w:r>
    </w:p>
    <w:p w14:paraId="71CC0902" w14:textId="77777777" w:rsidR="00B815F4" w:rsidRPr="00B815F4" w:rsidRDefault="00B815F4" w:rsidP="00B815F4">
      <w:pPr>
        <w:ind w:firstLine="0"/>
        <w:rPr>
          <w:b/>
          <w:bCs/>
          <w:i/>
          <w:iCs/>
        </w:rPr>
      </w:pPr>
    </w:p>
    <w:p w14:paraId="3B829095" w14:textId="77777777" w:rsidR="00B815F4" w:rsidRPr="00B815F4" w:rsidRDefault="00B815F4" w:rsidP="00B815F4">
      <w:pPr>
        <w:ind w:firstLine="0"/>
        <w:rPr>
          <w:b/>
          <w:bCs/>
          <w:i/>
          <w:iCs/>
        </w:rPr>
      </w:pPr>
      <w:r w:rsidRPr="00B815F4">
        <w:rPr>
          <w:b/>
          <w:bCs/>
          <w:i/>
          <w:iCs/>
        </w:rPr>
        <w:t>Invoke Stored Procedure (Assign Delivery)</w:t>
      </w:r>
    </w:p>
    <w:p w14:paraId="3AB74495" w14:textId="0518667F" w:rsidR="00B815F4" w:rsidRPr="00B815F4" w:rsidRDefault="00B815F4" w:rsidP="00B815F4">
      <w:pPr>
        <w:ind w:firstLine="0"/>
        <w:rPr>
          <w:i/>
          <w:iCs/>
        </w:rPr>
      </w:pPr>
      <w:r w:rsidRPr="00B815F4">
        <w:rPr>
          <w:i/>
          <w:iCs/>
        </w:rPr>
        <w:t>CALL AssignDelivery(5, 1, 2, 'Whitefield', 45.00);</w:t>
      </w:r>
    </w:p>
    <w:p w14:paraId="23CECB7E" w14:textId="77777777" w:rsidR="00B815F4" w:rsidRPr="00B815F4" w:rsidRDefault="00B815F4" w:rsidP="00B815F4">
      <w:pPr>
        <w:ind w:firstLine="0"/>
        <w:rPr>
          <w:b/>
          <w:bCs/>
          <w:i/>
          <w:iCs/>
        </w:rPr>
      </w:pPr>
      <w:r w:rsidRPr="00B815F4">
        <w:rPr>
          <w:b/>
          <w:bCs/>
          <w:i/>
          <w:iCs/>
        </w:rPr>
        <w:t>Invoke Functions</w:t>
      </w:r>
    </w:p>
    <w:p w14:paraId="4F615F90" w14:textId="77777777" w:rsidR="00B815F4" w:rsidRPr="00B815F4" w:rsidRDefault="00B815F4" w:rsidP="00B815F4">
      <w:pPr>
        <w:ind w:firstLine="0"/>
        <w:rPr>
          <w:i/>
          <w:iCs/>
        </w:rPr>
      </w:pPr>
      <w:r w:rsidRPr="00B815F4">
        <w:rPr>
          <w:i/>
          <w:iCs/>
        </w:rPr>
        <w:t>SELECT GetActiveOrderCount(1) AS Active_Orders;</w:t>
      </w:r>
    </w:p>
    <w:p w14:paraId="659BF964" w14:textId="77777777" w:rsidR="00B815F4" w:rsidRPr="00B815F4" w:rsidRDefault="00B815F4" w:rsidP="00B815F4">
      <w:pPr>
        <w:ind w:firstLine="0"/>
        <w:rPr>
          <w:i/>
          <w:iCs/>
        </w:rPr>
      </w:pPr>
      <w:r w:rsidRPr="00B815F4">
        <w:rPr>
          <w:i/>
          <w:iCs/>
        </w:rPr>
        <w:t>SELECT GetRestaurantRevenue(1) AS Restaurant_Revenue;</w:t>
      </w:r>
    </w:p>
    <w:p w14:paraId="4FA92F78" w14:textId="53EB4DE7" w:rsidR="00B815F4" w:rsidRPr="00B815F4" w:rsidRDefault="00B815F4" w:rsidP="00B815F4">
      <w:pPr>
        <w:ind w:firstLine="0"/>
        <w:rPr>
          <w:i/>
          <w:iCs/>
        </w:rPr>
      </w:pPr>
      <w:r w:rsidRPr="00B815F4">
        <w:rPr>
          <w:i/>
          <w:iCs/>
        </w:rPr>
        <w:t>SELECT GetDriverEarnings(2) AS Driver_Earnings;</w:t>
      </w:r>
    </w:p>
    <w:p w14:paraId="0C276B21" w14:textId="4E4925EF" w:rsidR="00B815F4" w:rsidRPr="00B815F4" w:rsidRDefault="00B815F4" w:rsidP="00B815F4">
      <w:pPr>
        <w:ind w:firstLine="0"/>
        <w:rPr>
          <w:b/>
          <w:bCs/>
          <w:i/>
          <w:iCs/>
        </w:rPr>
      </w:pPr>
      <w:r w:rsidRPr="00B815F4">
        <w:rPr>
          <w:b/>
          <w:bCs/>
          <w:i/>
          <w:iCs/>
        </w:rPr>
        <w:t>Trigger Demonstration Queries</w:t>
      </w:r>
    </w:p>
    <w:p w14:paraId="0C2AD60C" w14:textId="674129AC" w:rsidR="00B815F4" w:rsidRPr="00B815F4" w:rsidRDefault="00B815F4" w:rsidP="00B815F4">
      <w:pPr>
        <w:ind w:firstLine="0"/>
        <w:rPr>
          <w:b/>
          <w:bCs/>
          <w:i/>
          <w:iCs/>
        </w:rPr>
      </w:pPr>
      <w:r w:rsidRPr="00B815F4">
        <w:rPr>
          <w:b/>
          <w:bCs/>
          <w:i/>
          <w:iCs/>
        </w:rPr>
        <w:t>Trigger after_order_insert</w:t>
      </w:r>
    </w:p>
    <w:p w14:paraId="62624C25" w14:textId="77777777" w:rsidR="00B815F4" w:rsidRPr="00B815F4" w:rsidRDefault="00B815F4" w:rsidP="00B815F4">
      <w:pPr>
        <w:ind w:firstLine="0"/>
        <w:rPr>
          <w:i/>
          <w:iCs/>
        </w:rPr>
      </w:pPr>
      <w:r w:rsidRPr="00B815F4">
        <w:rPr>
          <w:i/>
          <w:iCs/>
        </w:rPr>
        <w:t>INSERT INTO orders (Customer_ID, Restaurant_ID, Order_Date, Total_Amount)</w:t>
      </w:r>
    </w:p>
    <w:p w14:paraId="701013B6" w14:textId="77777777" w:rsidR="00B815F4" w:rsidRPr="00B815F4" w:rsidRDefault="00B815F4" w:rsidP="00B815F4">
      <w:pPr>
        <w:ind w:firstLine="0"/>
        <w:rPr>
          <w:i/>
          <w:iCs/>
        </w:rPr>
      </w:pPr>
      <w:r w:rsidRPr="00B815F4">
        <w:rPr>
          <w:i/>
          <w:iCs/>
        </w:rPr>
        <w:t>VALUES (1, 1, CURDATE(), 0.00);</w:t>
      </w:r>
    </w:p>
    <w:p w14:paraId="212A93E4" w14:textId="49E8A23F" w:rsidR="00B815F4" w:rsidRPr="00B815F4" w:rsidRDefault="00B815F4" w:rsidP="00B815F4">
      <w:pPr>
        <w:ind w:firstLine="0"/>
        <w:rPr>
          <w:i/>
          <w:iCs/>
        </w:rPr>
      </w:pPr>
      <w:r w:rsidRPr="00B815F4">
        <w:rPr>
          <w:i/>
          <w:iCs/>
        </w:rPr>
        <w:t>SELECT * FROM Customer_Current_Orders;</w:t>
      </w:r>
    </w:p>
    <w:p w14:paraId="16580F64" w14:textId="7CA520E7" w:rsidR="00B815F4" w:rsidRPr="00B815F4" w:rsidRDefault="00B815F4" w:rsidP="00B815F4">
      <w:pPr>
        <w:ind w:firstLine="0"/>
        <w:rPr>
          <w:b/>
          <w:bCs/>
          <w:i/>
          <w:iCs/>
        </w:rPr>
      </w:pPr>
      <w:r w:rsidRPr="00B815F4">
        <w:rPr>
          <w:b/>
          <w:bCs/>
          <w:i/>
          <w:iCs/>
        </w:rPr>
        <w:t>Trigger after_order_item_insert</w:t>
      </w:r>
    </w:p>
    <w:p w14:paraId="4B532234" w14:textId="77777777" w:rsidR="00B815F4" w:rsidRPr="00B815F4" w:rsidRDefault="00B815F4" w:rsidP="00B815F4">
      <w:pPr>
        <w:ind w:firstLine="0"/>
        <w:rPr>
          <w:i/>
          <w:iCs/>
        </w:rPr>
      </w:pPr>
      <w:r w:rsidRPr="00B815F4">
        <w:rPr>
          <w:i/>
          <w:iCs/>
        </w:rPr>
        <w:t>INSERT INTO order_items (Order_ID, Menu_Item_ID, Quantity, Price)</w:t>
      </w:r>
    </w:p>
    <w:p w14:paraId="4F540B8B" w14:textId="77777777" w:rsidR="00B815F4" w:rsidRPr="00B815F4" w:rsidRDefault="00B815F4" w:rsidP="00B815F4">
      <w:pPr>
        <w:ind w:firstLine="0"/>
        <w:rPr>
          <w:i/>
          <w:iCs/>
        </w:rPr>
      </w:pPr>
      <w:r w:rsidRPr="00B815F4">
        <w:rPr>
          <w:i/>
          <w:iCs/>
        </w:rPr>
        <w:t>VALUES (1, 1, 2, 440.00);</w:t>
      </w:r>
    </w:p>
    <w:p w14:paraId="664BA77D" w14:textId="77777777" w:rsidR="00B815F4" w:rsidRPr="00B815F4" w:rsidRDefault="00B815F4" w:rsidP="00B815F4">
      <w:pPr>
        <w:ind w:firstLine="0"/>
        <w:rPr>
          <w:i/>
          <w:iCs/>
        </w:rPr>
      </w:pPr>
      <w:r w:rsidRPr="00B815F4">
        <w:rPr>
          <w:i/>
          <w:iCs/>
        </w:rPr>
        <w:t>SELECT * FROM orders WHERE Order_ID = 1;</w:t>
      </w:r>
    </w:p>
    <w:p w14:paraId="779BAD12" w14:textId="65EC2BD6" w:rsidR="00B815F4" w:rsidRPr="00B815F4" w:rsidRDefault="00B815F4" w:rsidP="00B815F4">
      <w:pPr>
        <w:ind w:firstLine="0"/>
        <w:rPr>
          <w:b/>
          <w:bCs/>
          <w:i/>
          <w:iCs/>
        </w:rPr>
      </w:pPr>
      <w:r w:rsidRPr="00B815F4">
        <w:rPr>
          <w:b/>
          <w:bCs/>
          <w:i/>
          <w:iCs/>
        </w:rPr>
        <w:t>Trigger after_delivery_insert</w:t>
      </w:r>
    </w:p>
    <w:p w14:paraId="2A4B7CAF" w14:textId="77777777" w:rsidR="00B815F4" w:rsidRPr="00B815F4" w:rsidRDefault="00B815F4" w:rsidP="00B815F4">
      <w:pPr>
        <w:ind w:firstLine="0"/>
        <w:rPr>
          <w:i/>
          <w:iCs/>
        </w:rPr>
      </w:pPr>
      <w:r w:rsidRPr="00B815F4">
        <w:rPr>
          <w:i/>
          <w:iCs/>
        </w:rPr>
        <w:t>INSERT INTO deliveries (Order_ID, Restaurant_ID, Driver_ID, Pickup_Time, Location, Delivery_Fee)</w:t>
      </w:r>
    </w:p>
    <w:p w14:paraId="2CFB03D7" w14:textId="77777777" w:rsidR="00B815F4" w:rsidRPr="00B815F4" w:rsidRDefault="00B815F4" w:rsidP="00B815F4">
      <w:pPr>
        <w:ind w:firstLine="0"/>
        <w:rPr>
          <w:i/>
          <w:iCs/>
        </w:rPr>
      </w:pPr>
      <w:r w:rsidRPr="00B815F4">
        <w:rPr>
          <w:i/>
          <w:iCs/>
        </w:rPr>
        <w:t>VALUES (1, 1, 1, NOW(), 'HSR Layout', 35.00);</w:t>
      </w:r>
    </w:p>
    <w:p w14:paraId="33F1481F" w14:textId="34CF26C6" w:rsidR="00B815F4" w:rsidRPr="00B815F4" w:rsidRDefault="00B815F4" w:rsidP="00B815F4">
      <w:pPr>
        <w:ind w:firstLine="0"/>
        <w:rPr>
          <w:i/>
          <w:iCs/>
        </w:rPr>
      </w:pPr>
      <w:r w:rsidRPr="00B815F4">
        <w:rPr>
          <w:i/>
          <w:iCs/>
        </w:rPr>
        <w:t>SELECT * FROM Customer_Current_Orders;</w:t>
      </w:r>
    </w:p>
    <w:p w14:paraId="1F3528C4" w14:textId="77777777" w:rsidR="00B815F4" w:rsidRDefault="00B815F4" w:rsidP="00B815F4">
      <w:pPr>
        <w:ind w:firstLine="0"/>
        <w:rPr>
          <w:b/>
          <w:bCs/>
          <w:i/>
          <w:iCs/>
        </w:rPr>
      </w:pPr>
    </w:p>
    <w:p w14:paraId="5090892C" w14:textId="77777777" w:rsidR="00B815F4" w:rsidRDefault="00B815F4" w:rsidP="00B815F4">
      <w:pPr>
        <w:ind w:firstLine="0"/>
        <w:rPr>
          <w:b/>
          <w:bCs/>
          <w:i/>
          <w:iCs/>
        </w:rPr>
      </w:pPr>
    </w:p>
    <w:p w14:paraId="1FC06746" w14:textId="5569A29F" w:rsidR="00B815F4" w:rsidRPr="00B815F4" w:rsidRDefault="00B815F4" w:rsidP="00B815F4">
      <w:pPr>
        <w:ind w:firstLine="0"/>
        <w:rPr>
          <w:b/>
          <w:bCs/>
          <w:i/>
          <w:iCs/>
        </w:rPr>
      </w:pPr>
      <w:r w:rsidRPr="00B815F4">
        <w:rPr>
          <w:b/>
          <w:bCs/>
          <w:i/>
          <w:iCs/>
        </w:rPr>
        <w:t>SQL queries(Create, Insert, Triggers, Procedures/Functions, Nested query, Join,</w:t>
      </w:r>
    </w:p>
    <w:p w14:paraId="1AECCA40" w14:textId="33469EFB" w:rsidR="00B815F4" w:rsidRDefault="00B815F4" w:rsidP="00B815F4">
      <w:pPr>
        <w:ind w:firstLine="0"/>
        <w:rPr>
          <w:b/>
          <w:bCs/>
          <w:i/>
          <w:iCs/>
        </w:rPr>
      </w:pPr>
      <w:r w:rsidRPr="00B815F4">
        <w:rPr>
          <w:b/>
          <w:bCs/>
          <w:i/>
          <w:iCs/>
        </w:rPr>
        <w:t>Aggregate queries ) used in the project in the form of .sql file</w:t>
      </w:r>
    </w:p>
    <w:p w14:paraId="43D6918E" w14:textId="77777777" w:rsidR="00B815F4" w:rsidRDefault="00B815F4" w:rsidP="00B815F4">
      <w:pPr>
        <w:ind w:firstLine="0"/>
        <w:rPr>
          <w:b/>
          <w:bCs/>
          <w:i/>
          <w:iCs/>
        </w:rPr>
      </w:pPr>
    </w:p>
    <w:p w14:paraId="04E54F23" w14:textId="1B05AD50" w:rsidR="00B815F4" w:rsidRPr="00B815F4" w:rsidRDefault="00B815F4" w:rsidP="00B815F4">
      <w:pPr>
        <w:ind w:firstLine="0"/>
        <w:rPr>
          <w:i/>
          <w:iCs/>
        </w:rPr>
      </w:pPr>
      <w:r w:rsidRPr="00B815F4">
        <w:rPr>
          <w:i/>
          <w:iCs/>
        </w:rPr>
        <w:t>CREATE DATABASE IF NOT EXISTS dbms_project;</w:t>
      </w:r>
    </w:p>
    <w:p w14:paraId="6C19A5CA" w14:textId="77777777" w:rsidR="00B815F4" w:rsidRPr="00B815F4" w:rsidRDefault="00B815F4" w:rsidP="00B815F4">
      <w:pPr>
        <w:ind w:firstLine="0"/>
        <w:rPr>
          <w:i/>
          <w:iCs/>
        </w:rPr>
      </w:pPr>
      <w:r w:rsidRPr="00B815F4">
        <w:rPr>
          <w:i/>
          <w:iCs/>
        </w:rPr>
        <w:t>USE dbms_project;</w:t>
      </w:r>
    </w:p>
    <w:p w14:paraId="54E8AA01" w14:textId="77777777" w:rsidR="00B815F4" w:rsidRPr="00B815F4" w:rsidRDefault="00B815F4" w:rsidP="00B815F4">
      <w:pPr>
        <w:ind w:firstLine="0"/>
        <w:rPr>
          <w:i/>
          <w:iCs/>
        </w:rPr>
      </w:pPr>
      <w:r w:rsidRPr="00B815F4">
        <w:rPr>
          <w:i/>
          <w:iCs/>
        </w:rPr>
        <w:t>CREATE TABLE customers (</w:t>
      </w:r>
    </w:p>
    <w:p w14:paraId="7CCEC69F" w14:textId="77777777" w:rsidR="00B815F4" w:rsidRPr="00B815F4" w:rsidRDefault="00B815F4" w:rsidP="00B815F4">
      <w:pPr>
        <w:ind w:firstLine="0"/>
        <w:rPr>
          <w:i/>
          <w:iCs/>
        </w:rPr>
      </w:pPr>
      <w:r w:rsidRPr="00B815F4">
        <w:rPr>
          <w:i/>
          <w:iCs/>
        </w:rPr>
        <w:t xml:space="preserve">    Customer_ID INT AUTO_INCREMENT PRIMARY KEY,</w:t>
      </w:r>
    </w:p>
    <w:p w14:paraId="23A6AEEF" w14:textId="77777777" w:rsidR="00B815F4" w:rsidRPr="00B815F4" w:rsidRDefault="00B815F4" w:rsidP="00B815F4">
      <w:pPr>
        <w:ind w:firstLine="0"/>
        <w:rPr>
          <w:i/>
          <w:iCs/>
        </w:rPr>
      </w:pPr>
      <w:r w:rsidRPr="00B815F4">
        <w:rPr>
          <w:i/>
          <w:iCs/>
        </w:rPr>
        <w:t xml:space="preserve">    First_Name VARCHAR(50),</w:t>
      </w:r>
    </w:p>
    <w:p w14:paraId="4C91D353" w14:textId="77777777" w:rsidR="00B815F4" w:rsidRPr="00B815F4" w:rsidRDefault="00B815F4" w:rsidP="00B815F4">
      <w:pPr>
        <w:ind w:firstLine="0"/>
        <w:rPr>
          <w:i/>
          <w:iCs/>
        </w:rPr>
      </w:pPr>
      <w:r w:rsidRPr="00B815F4">
        <w:rPr>
          <w:i/>
          <w:iCs/>
        </w:rPr>
        <w:t xml:space="preserve">    Last_Name VARCHAR(50),</w:t>
      </w:r>
    </w:p>
    <w:p w14:paraId="11650274" w14:textId="77777777" w:rsidR="00B815F4" w:rsidRPr="00B815F4" w:rsidRDefault="00B815F4" w:rsidP="00B815F4">
      <w:pPr>
        <w:ind w:firstLine="0"/>
        <w:rPr>
          <w:i/>
          <w:iCs/>
        </w:rPr>
      </w:pPr>
      <w:r w:rsidRPr="00B815F4">
        <w:rPr>
          <w:i/>
          <w:iCs/>
        </w:rPr>
        <w:t xml:space="preserve">    Phone_No VARCHAR(15) UNIQUE,</w:t>
      </w:r>
    </w:p>
    <w:p w14:paraId="6B1BD3CF" w14:textId="77777777" w:rsidR="00B815F4" w:rsidRPr="00B815F4" w:rsidRDefault="00B815F4" w:rsidP="00B815F4">
      <w:pPr>
        <w:ind w:firstLine="0"/>
        <w:rPr>
          <w:i/>
          <w:iCs/>
        </w:rPr>
      </w:pPr>
      <w:r w:rsidRPr="00B815F4">
        <w:rPr>
          <w:i/>
          <w:iCs/>
        </w:rPr>
        <w:t xml:space="preserve">    Email VARCHAR(100)</w:t>
      </w:r>
    </w:p>
    <w:p w14:paraId="133B5FF5" w14:textId="7A7540FD" w:rsidR="00B815F4" w:rsidRPr="00B815F4" w:rsidRDefault="00B815F4" w:rsidP="00B815F4">
      <w:pPr>
        <w:ind w:firstLine="0"/>
        <w:rPr>
          <w:i/>
          <w:iCs/>
        </w:rPr>
      </w:pPr>
      <w:r w:rsidRPr="00B815F4">
        <w:rPr>
          <w:i/>
          <w:iCs/>
        </w:rPr>
        <w:t>);</w:t>
      </w:r>
    </w:p>
    <w:p w14:paraId="67DD04C8" w14:textId="77777777" w:rsidR="00B815F4" w:rsidRPr="00B815F4" w:rsidRDefault="00B815F4" w:rsidP="00B815F4">
      <w:pPr>
        <w:ind w:firstLine="0"/>
        <w:rPr>
          <w:i/>
          <w:iCs/>
        </w:rPr>
      </w:pPr>
      <w:r w:rsidRPr="00B815F4">
        <w:rPr>
          <w:i/>
          <w:iCs/>
        </w:rPr>
        <w:t>CREATE TABLE restaurants (</w:t>
      </w:r>
    </w:p>
    <w:p w14:paraId="250D5123" w14:textId="77777777" w:rsidR="00B815F4" w:rsidRPr="00B815F4" w:rsidRDefault="00B815F4" w:rsidP="00B815F4">
      <w:pPr>
        <w:ind w:firstLine="0"/>
        <w:rPr>
          <w:i/>
          <w:iCs/>
        </w:rPr>
      </w:pPr>
      <w:r w:rsidRPr="00B815F4">
        <w:rPr>
          <w:i/>
          <w:iCs/>
        </w:rPr>
        <w:t xml:space="preserve">    Restaurant_ID INT AUTO_INCREMENT PRIMARY KEY,</w:t>
      </w:r>
    </w:p>
    <w:p w14:paraId="0AEE7573" w14:textId="77777777" w:rsidR="00B815F4" w:rsidRPr="00B815F4" w:rsidRDefault="00B815F4" w:rsidP="00B815F4">
      <w:pPr>
        <w:ind w:firstLine="0"/>
        <w:rPr>
          <w:i/>
          <w:iCs/>
        </w:rPr>
      </w:pPr>
      <w:r w:rsidRPr="00B815F4">
        <w:rPr>
          <w:i/>
          <w:iCs/>
        </w:rPr>
        <w:t xml:space="preserve">    Name VARCHAR(100),</w:t>
      </w:r>
    </w:p>
    <w:p w14:paraId="791C660F" w14:textId="77777777" w:rsidR="00B815F4" w:rsidRPr="00B815F4" w:rsidRDefault="00B815F4" w:rsidP="00B815F4">
      <w:pPr>
        <w:ind w:firstLine="0"/>
        <w:rPr>
          <w:i/>
          <w:iCs/>
        </w:rPr>
      </w:pPr>
      <w:r w:rsidRPr="00B815F4">
        <w:rPr>
          <w:i/>
          <w:iCs/>
        </w:rPr>
        <w:t xml:space="preserve">    Address VARCHAR(255),</w:t>
      </w:r>
    </w:p>
    <w:p w14:paraId="518450DF" w14:textId="77777777" w:rsidR="00B815F4" w:rsidRPr="00B815F4" w:rsidRDefault="00B815F4" w:rsidP="00B815F4">
      <w:pPr>
        <w:ind w:firstLine="0"/>
        <w:rPr>
          <w:i/>
          <w:iCs/>
        </w:rPr>
      </w:pPr>
      <w:r w:rsidRPr="00B815F4">
        <w:rPr>
          <w:i/>
          <w:iCs/>
        </w:rPr>
        <w:t xml:space="preserve">    Phone_No VARCHAR(15)</w:t>
      </w:r>
    </w:p>
    <w:p w14:paraId="3C7C5909" w14:textId="7F4B22D7" w:rsidR="00B815F4" w:rsidRPr="00B815F4" w:rsidRDefault="00B815F4" w:rsidP="00B815F4">
      <w:pPr>
        <w:ind w:firstLine="0"/>
        <w:rPr>
          <w:i/>
          <w:iCs/>
        </w:rPr>
      </w:pPr>
      <w:r w:rsidRPr="00B815F4">
        <w:rPr>
          <w:i/>
          <w:iCs/>
        </w:rPr>
        <w:t>);</w:t>
      </w:r>
    </w:p>
    <w:p w14:paraId="0970845E" w14:textId="77777777" w:rsidR="00B815F4" w:rsidRPr="00B815F4" w:rsidRDefault="00B815F4" w:rsidP="00B815F4">
      <w:pPr>
        <w:ind w:firstLine="0"/>
        <w:rPr>
          <w:i/>
          <w:iCs/>
        </w:rPr>
      </w:pPr>
      <w:r w:rsidRPr="00B815F4">
        <w:rPr>
          <w:i/>
          <w:iCs/>
        </w:rPr>
        <w:t>CREATE TABLE menu (</w:t>
      </w:r>
    </w:p>
    <w:p w14:paraId="3C92B24F" w14:textId="77777777" w:rsidR="00B815F4" w:rsidRPr="00B815F4" w:rsidRDefault="00B815F4" w:rsidP="00B815F4">
      <w:pPr>
        <w:ind w:firstLine="0"/>
        <w:rPr>
          <w:i/>
          <w:iCs/>
        </w:rPr>
      </w:pPr>
      <w:r w:rsidRPr="00B815F4">
        <w:rPr>
          <w:i/>
          <w:iCs/>
        </w:rPr>
        <w:t xml:space="preserve">    Menu_Item_ID INT AUTO_INCREMENT PRIMARY KEY,</w:t>
      </w:r>
    </w:p>
    <w:p w14:paraId="62CF6853" w14:textId="77777777" w:rsidR="00B815F4" w:rsidRPr="00B815F4" w:rsidRDefault="00B815F4" w:rsidP="00B815F4">
      <w:pPr>
        <w:ind w:firstLine="0"/>
        <w:rPr>
          <w:i/>
          <w:iCs/>
        </w:rPr>
      </w:pPr>
      <w:r w:rsidRPr="00B815F4">
        <w:rPr>
          <w:i/>
          <w:iCs/>
        </w:rPr>
        <w:t xml:space="preserve">    Restaurant_ID INT UNIQUE,</w:t>
      </w:r>
    </w:p>
    <w:p w14:paraId="49E21A02" w14:textId="77777777" w:rsidR="00B815F4" w:rsidRPr="00B815F4" w:rsidRDefault="00B815F4" w:rsidP="00B815F4">
      <w:pPr>
        <w:ind w:firstLine="0"/>
        <w:rPr>
          <w:i/>
          <w:iCs/>
        </w:rPr>
      </w:pPr>
      <w:r w:rsidRPr="00B815F4">
        <w:rPr>
          <w:i/>
          <w:iCs/>
        </w:rPr>
        <w:t xml:space="preserve">    Name VARCHAR(100),</w:t>
      </w:r>
    </w:p>
    <w:p w14:paraId="020CA11D" w14:textId="77777777" w:rsidR="00B815F4" w:rsidRPr="00B815F4" w:rsidRDefault="00B815F4" w:rsidP="00B815F4">
      <w:pPr>
        <w:ind w:firstLine="0"/>
        <w:rPr>
          <w:i/>
          <w:iCs/>
        </w:rPr>
      </w:pPr>
      <w:r w:rsidRPr="00B815F4">
        <w:rPr>
          <w:i/>
          <w:iCs/>
        </w:rPr>
        <w:t xml:space="preserve">    Description TEXT,</w:t>
      </w:r>
    </w:p>
    <w:p w14:paraId="398D759B" w14:textId="77777777" w:rsidR="00B815F4" w:rsidRPr="00B815F4" w:rsidRDefault="00B815F4" w:rsidP="00B815F4">
      <w:pPr>
        <w:ind w:firstLine="0"/>
        <w:rPr>
          <w:i/>
          <w:iCs/>
        </w:rPr>
      </w:pPr>
      <w:r w:rsidRPr="00B815F4">
        <w:rPr>
          <w:i/>
          <w:iCs/>
        </w:rPr>
        <w:lastRenderedPageBreak/>
        <w:t xml:space="preserve">    Price DECIMAL(10,2),</w:t>
      </w:r>
    </w:p>
    <w:p w14:paraId="02E58B43" w14:textId="77777777" w:rsidR="00B815F4" w:rsidRPr="00B815F4" w:rsidRDefault="00B815F4" w:rsidP="00B815F4">
      <w:pPr>
        <w:ind w:firstLine="0"/>
        <w:rPr>
          <w:i/>
          <w:iCs/>
        </w:rPr>
      </w:pPr>
      <w:r w:rsidRPr="00B815F4">
        <w:rPr>
          <w:i/>
          <w:iCs/>
        </w:rPr>
        <w:t xml:space="preserve">    FOREIGN KEY (Restaurant_ID) REFERENCES restaurants(Restaurant_ID)</w:t>
      </w:r>
    </w:p>
    <w:p w14:paraId="47B19471" w14:textId="008498E8" w:rsidR="00B815F4" w:rsidRPr="00B815F4" w:rsidRDefault="00B815F4" w:rsidP="00B815F4">
      <w:pPr>
        <w:ind w:firstLine="0"/>
        <w:rPr>
          <w:i/>
          <w:iCs/>
        </w:rPr>
      </w:pPr>
      <w:r w:rsidRPr="00B815F4">
        <w:rPr>
          <w:i/>
          <w:iCs/>
        </w:rPr>
        <w:t>);</w:t>
      </w:r>
    </w:p>
    <w:p w14:paraId="02988E05" w14:textId="77777777" w:rsidR="00B815F4" w:rsidRPr="00B815F4" w:rsidRDefault="00B815F4" w:rsidP="00B815F4">
      <w:pPr>
        <w:ind w:firstLine="0"/>
        <w:rPr>
          <w:i/>
          <w:iCs/>
        </w:rPr>
      </w:pPr>
      <w:r w:rsidRPr="00B815F4">
        <w:rPr>
          <w:i/>
          <w:iCs/>
        </w:rPr>
        <w:t>CREATE TABLE orders (</w:t>
      </w:r>
    </w:p>
    <w:p w14:paraId="318CF690" w14:textId="77777777" w:rsidR="00B815F4" w:rsidRPr="00B815F4" w:rsidRDefault="00B815F4" w:rsidP="00B815F4">
      <w:pPr>
        <w:ind w:firstLine="0"/>
        <w:rPr>
          <w:i/>
          <w:iCs/>
        </w:rPr>
      </w:pPr>
      <w:r w:rsidRPr="00B815F4">
        <w:rPr>
          <w:i/>
          <w:iCs/>
        </w:rPr>
        <w:t xml:space="preserve">    Order_ID INT AUTO_INCREMENT PRIMARY KEY,</w:t>
      </w:r>
    </w:p>
    <w:p w14:paraId="07DBB441" w14:textId="77777777" w:rsidR="00B815F4" w:rsidRPr="00B815F4" w:rsidRDefault="00B815F4" w:rsidP="00B815F4">
      <w:pPr>
        <w:ind w:firstLine="0"/>
        <w:rPr>
          <w:i/>
          <w:iCs/>
        </w:rPr>
      </w:pPr>
      <w:r w:rsidRPr="00B815F4">
        <w:rPr>
          <w:i/>
          <w:iCs/>
        </w:rPr>
        <w:t xml:space="preserve">    Customer_ID INT,</w:t>
      </w:r>
    </w:p>
    <w:p w14:paraId="129EE61A" w14:textId="77777777" w:rsidR="00B815F4" w:rsidRPr="00B815F4" w:rsidRDefault="00B815F4" w:rsidP="00B815F4">
      <w:pPr>
        <w:ind w:firstLine="0"/>
        <w:rPr>
          <w:i/>
          <w:iCs/>
        </w:rPr>
      </w:pPr>
      <w:r w:rsidRPr="00B815F4">
        <w:rPr>
          <w:i/>
          <w:iCs/>
        </w:rPr>
        <w:t xml:space="preserve">    Restaurant_ID INT,</w:t>
      </w:r>
    </w:p>
    <w:p w14:paraId="74EE27AB" w14:textId="77777777" w:rsidR="00B815F4" w:rsidRPr="00B815F4" w:rsidRDefault="00B815F4" w:rsidP="00B815F4">
      <w:pPr>
        <w:ind w:firstLine="0"/>
        <w:rPr>
          <w:i/>
          <w:iCs/>
        </w:rPr>
      </w:pPr>
      <w:r w:rsidRPr="00B815F4">
        <w:rPr>
          <w:i/>
          <w:iCs/>
        </w:rPr>
        <w:t xml:space="preserve">    Order_Date DATE,</w:t>
      </w:r>
    </w:p>
    <w:p w14:paraId="6F74BC1C" w14:textId="77777777" w:rsidR="00B815F4" w:rsidRPr="00B815F4" w:rsidRDefault="00B815F4" w:rsidP="00B815F4">
      <w:pPr>
        <w:ind w:firstLine="0"/>
        <w:rPr>
          <w:i/>
          <w:iCs/>
        </w:rPr>
      </w:pPr>
      <w:r w:rsidRPr="00B815F4">
        <w:rPr>
          <w:i/>
          <w:iCs/>
        </w:rPr>
        <w:t xml:space="preserve">    Total_Amount DECIMAL(10,2),</w:t>
      </w:r>
    </w:p>
    <w:p w14:paraId="6C617B13" w14:textId="77777777" w:rsidR="00B815F4" w:rsidRPr="00B815F4" w:rsidRDefault="00B815F4" w:rsidP="00B815F4">
      <w:pPr>
        <w:ind w:firstLine="0"/>
        <w:rPr>
          <w:i/>
          <w:iCs/>
        </w:rPr>
      </w:pPr>
      <w:r w:rsidRPr="00B815F4">
        <w:rPr>
          <w:i/>
          <w:iCs/>
        </w:rPr>
        <w:t xml:space="preserve">    FOREIGN KEY (Customer_ID) REFERENCES customers(Customer_ID),</w:t>
      </w:r>
    </w:p>
    <w:p w14:paraId="72BB804F" w14:textId="77777777" w:rsidR="00B815F4" w:rsidRPr="00B815F4" w:rsidRDefault="00B815F4" w:rsidP="00B815F4">
      <w:pPr>
        <w:ind w:firstLine="0"/>
        <w:rPr>
          <w:i/>
          <w:iCs/>
        </w:rPr>
      </w:pPr>
      <w:r w:rsidRPr="00B815F4">
        <w:rPr>
          <w:i/>
          <w:iCs/>
        </w:rPr>
        <w:t xml:space="preserve">    FOREIGN KEY (Restaurant_ID) REFERENCES restaurants(Restaurant_ID)</w:t>
      </w:r>
    </w:p>
    <w:p w14:paraId="251B3464" w14:textId="79EAA710" w:rsidR="00B815F4" w:rsidRPr="00B815F4" w:rsidRDefault="00B815F4" w:rsidP="00B815F4">
      <w:pPr>
        <w:ind w:firstLine="0"/>
        <w:rPr>
          <w:i/>
          <w:iCs/>
        </w:rPr>
      </w:pPr>
      <w:r w:rsidRPr="00B815F4">
        <w:rPr>
          <w:i/>
          <w:iCs/>
        </w:rPr>
        <w:t>);</w:t>
      </w:r>
    </w:p>
    <w:p w14:paraId="1FB5B0CE" w14:textId="77777777" w:rsidR="00B815F4" w:rsidRPr="00B815F4" w:rsidRDefault="00B815F4" w:rsidP="00B815F4">
      <w:pPr>
        <w:ind w:firstLine="0"/>
        <w:rPr>
          <w:i/>
          <w:iCs/>
        </w:rPr>
      </w:pPr>
      <w:r w:rsidRPr="00B815F4">
        <w:rPr>
          <w:i/>
          <w:iCs/>
        </w:rPr>
        <w:t>CREATE TABLE order_items (</w:t>
      </w:r>
    </w:p>
    <w:p w14:paraId="184C8576" w14:textId="77777777" w:rsidR="00B815F4" w:rsidRPr="00B815F4" w:rsidRDefault="00B815F4" w:rsidP="00B815F4">
      <w:pPr>
        <w:ind w:firstLine="0"/>
        <w:rPr>
          <w:i/>
          <w:iCs/>
        </w:rPr>
      </w:pPr>
      <w:r w:rsidRPr="00B815F4">
        <w:rPr>
          <w:i/>
          <w:iCs/>
        </w:rPr>
        <w:t xml:space="preserve">    Order_Item_ID INT AUTO_INCREMENT PRIMARY KEY,</w:t>
      </w:r>
    </w:p>
    <w:p w14:paraId="4AA8C34D" w14:textId="77777777" w:rsidR="00B815F4" w:rsidRPr="00B815F4" w:rsidRDefault="00B815F4" w:rsidP="00B815F4">
      <w:pPr>
        <w:ind w:firstLine="0"/>
        <w:rPr>
          <w:i/>
          <w:iCs/>
        </w:rPr>
      </w:pPr>
      <w:r w:rsidRPr="00B815F4">
        <w:rPr>
          <w:i/>
          <w:iCs/>
        </w:rPr>
        <w:t xml:space="preserve">    Order_ID INT,</w:t>
      </w:r>
    </w:p>
    <w:p w14:paraId="47594D18" w14:textId="77777777" w:rsidR="00B815F4" w:rsidRPr="00B815F4" w:rsidRDefault="00B815F4" w:rsidP="00B815F4">
      <w:pPr>
        <w:ind w:firstLine="0"/>
        <w:rPr>
          <w:i/>
          <w:iCs/>
        </w:rPr>
      </w:pPr>
      <w:r w:rsidRPr="00B815F4">
        <w:rPr>
          <w:i/>
          <w:iCs/>
        </w:rPr>
        <w:t xml:space="preserve">    Menu_Item_ID INT,</w:t>
      </w:r>
    </w:p>
    <w:p w14:paraId="47EF6FAE" w14:textId="77777777" w:rsidR="00B815F4" w:rsidRPr="00B815F4" w:rsidRDefault="00B815F4" w:rsidP="00B815F4">
      <w:pPr>
        <w:ind w:firstLine="0"/>
        <w:rPr>
          <w:i/>
          <w:iCs/>
        </w:rPr>
      </w:pPr>
      <w:r w:rsidRPr="00B815F4">
        <w:rPr>
          <w:i/>
          <w:iCs/>
        </w:rPr>
        <w:t xml:space="preserve">    Quantity INT,</w:t>
      </w:r>
    </w:p>
    <w:p w14:paraId="479C3782" w14:textId="77777777" w:rsidR="00B815F4" w:rsidRPr="00B815F4" w:rsidRDefault="00B815F4" w:rsidP="00B815F4">
      <w:pPr>
        <w:ind w:firstLine="0"/>
        <w:rPr>
          <w:i/>
          <w:iCs/>
        </w:rPr>
      </w:pPr>
      <w:r w:rsidRPr="00B815F4">
        <w:rPr>
          <w:i/>
          <w:iCs/>
        </w:rPr>
        <w:t xml:space="preserve">    Price DECIMAL(10,2),</w:t>
      </w:r>
    </w:p>
    <w:p w14:paraId="4F0A5323" w14:textId="77777777" w:rsidR="00B815F4" w:rsidRPr="00B815F4" w:rsidRDefault="00B815F4" w:rsidP="00B815F4">
      <w:pPr>
        <w:ind w:firstLine="0"/>
        <w:rPr>
          <w:i/>
          <w:iCs/>
        </w:rPr>
      </w:pPr>
      <w:r w:rsidRPr="00B815F4">
        <w:rPr>
          <w:i/>
          <w:iCs/>
        </w:rPr>
        <w:t xml:space="preserve">    FOREIGN KEY (Order_ID) REFERENCES orders(Order_ID),</w:t>
      </w:r>
    </w:p>
    <w:p w14:paraId="5A24488B" w14:textId="77777777" w:rsidR="00B815F4" w:rsidRPr="00B815F4" w:rsidRDefault="00B815F4" w:rsidP="00B815F4">
      <w:pPr>
        <w:ind w:firstLine="0"/>
        <w:rPr>
          <w:i/>
          <w:iCs/>
        </w:rPr>
      </w:pPr>
      <w:r w:rsidRPr="00B815F4">
        <w:rPr>
          <w:i/>
          <w:iCs/>
        </w:rPr>
        <w:t xml:space="preserve">    FOREIGN KEY (Menu_Item_ID) REFERENCES menu(Menu_Item_ID)</w:t>
      </w:r>
    </w:p>
    <w:p w14:paraId="4129EC3F" w14:textId="3A180627" w:rsidR="00B815F4" w:rsidRPr="00B815F4" w:rsidRDefault="00B815F4" w:rsidP="00B815F4">
      <w:pPr>
        <w:ind w:firstLine="0"/>
        <w:rPr>
          <w:i/>
          <w:iCs/>
        </w:rPr>
      </w:pPr>
      <w:r w:rsidRPr="00B815F4">
        <w:rPr>
          <w:i/>
          <w:iCs/>
        </w:rPr>
        <w:t>);</w:t>
      </w:r>
    </w:p>
    <w:p w14:paraId="005901B6" w14:textId="77777777" w:rsidR="00B815F4" w:rsidRPr="00B815F4" w:rsidRDefault="00B815F4" w:rsidP="00B815F4">
      <w:pPr>
        <w:ind w:firstLine="0"/>
        <w:rPr>
          <w:i/>
          <w:iCs/>
        </w:rPr>
      </w:pPr>
      <w:r w:rsidRPr="00B815F4">
        <w:rPr>
          <w:i/>
          <w:iCs/>
        </w:rPr>
        <w:t>CREATE TABLE delivery_drivers (</w:t>
      </w:r>
    </w:p>
    <w:p w14:paraId="71A347E7" w14:textId="77777777" w:rsidR="00B815F4" w:rsidRPr="00B815F4" w:rsidRDefault="00B815F4" w:rsidP="00B815F4">
      <w:pPr>
        <w:ind w:firstLine="0"/>
        <w:rPr>
          <w:i/>
          <w:iCs/>
        </w:rPr>
      </w:pPr>
      <w:r w:rsidRPr="00B815F4">
        <w:rPr>
          <w:i/>
          <w:iCs/>
        </w:rPr>
        <w:t xml:space="preserve">    Driver_ID INT AUTO_INCREMENT PRIMARY KEY,</w:t>
      </w:r>
    </w:p>
    <w:p w14:paraId="200A703E" w14:textId="77777777" w:rsidR="00B815F4" w:rsidRPr="00B815F4" w:rsidRDefault="00B815F4" w:rsidP="00B815F4">
      <w:pPr>
        <w:ind w:firstLine="0"/>
        <w:rPr>
          <w:i/>
          <w:iCs/>
        </w:rPr>
      </w:pPr>
      <w:r w:rsidRPr="00B815F4">
        <w:rPr>
          <w:i/>
          <w:iCs/>
        </w:rPr>
        <w:t xml:space="preserve">    First_Name VARCHAR(50),</w:t>
      </w:r>
    </w:p>
    <w:p w14:paraId="4B80BE09" w14:textId="77777777" w:rsidR="00B815F4" w:rsidRPr="00B815F4" w:rsidRDefault="00B815F4" w:rsidP="00B815F4">
      <w:pPr>
        <w:ind w:firstLine="0"/>
        <w:rPr>
          <w:i/>
          <w:iCs/>
        </w:rPr>
      </w:pPr>
      <w:r w:rsidRPr="00B815F4">
        <w:rPr>
          <w:i/>
          <w:iCs/>
        </w:rPr>
        <w:lastRenderedPageBreak/>
        <w:t xml:space="preserve">    Last_Name VARCHAR(50),</w:t>
      </w:r>
    </w:p>
    <w:p w14:paraId="25072C00" w14:textId="77777777" w:rsidR="00B815F4" w:rsidRPr="00B815F4" w:rsidRDefault="00B815F4" w:rsidP="00B815F4">
      <w:pPr>
        <w:ind w:firstLine="0"/>
        <w:rPr>
          <w:i/>
          <w:iCs/>
        </w:rPr>
      </w:pPr>
      <w:r w:rsidRPr="00B815F4">
        <w:rPr>
          <w:i/>
          <w:iCs/>
        </w:rPr>
        <w:t xml:space="preserve">    Pickup VARCHAR(100),</w:t>
      </w:r>
    </w:p>
    <w:p w14:paraId="1F2FAF7A" w14:textId="77777777" w:rsidR="00B815F4" w:rsidRPr="00B815F4" w:rsidRDefault="00B815F4" w:rsidP="00B815F4">
      <w:pPr>
        <w:ind w:firstLine="0"/>
        <w:rPr>
          <w:i/>
          <w:iCs/>
        </w:rPr>
      </w:pPr>
      <w:r w:rsidRPr="00B815F4">
        <w:rPr>
          <w:i/>
          <w:iCs/>
        </w:rPr>
        <w:t xml:space="preserve">    Destination VARCHAR(100)</w:t>
      </w:r>
    </w:p>
    <w:p w14:paraId="54D865A9" w14:textId="46B0D66B" w:rsidR="00B815F4" w:rsidRPr="00B815F4" w:rsidRDefault="00B815F4" w:rsidP="00B815F4">
      <w:pPr>
        <w:ind w:firstLine="0"/>
        <w:rPr>
          <w:i/>
          <w:iCs/>
        </w:rPr>
      </w:pPr>
      <w:r w:rsidRPr="00B815F4">
        <w:rPr>
          <w:i/>
          <w:iCs/>
        </w:rPr>
        <w:t>);</w:t>
      </w:r>
    </w:p>
    <w:p w14:paraId="0CC0F8FD" w14:textId="77777777" w:rsidR="00B815F4" w:rsidRPr="00B815F4" w:rsidRDefault="00B815F4" w:rsidP="00B815F4">
      <w:pPr>
        <w:ind w:firstLine="0"/>
        <w:rPr>
          <w:i/>
          <w:iCs/>
        </w:rPr>
      </w:pPr>
      <w:r w:rsidRPr="00B815F4">
        <w:rPr>
          <w:i/>
          <w:iCs/>
        </w:rPr>
        <w:t>CREATE TABLE deliveries (</w:t>
      </w:r>
    </w:p>
    <w:p w14:paraId="621CA74C" w14:textId="77777777" w:rsidR="00B815F4" w:rsidRPr="00B815F4" w:rsidRDefault="00B815F4" w:rsidP="00B815F4">
      <w:pPr>
        <w:ind w:firstLine="0"/>
        <w:rPr>
          <w:i/>
          <w:iCs/>
        </w:rPr>
      </w:pPr>
      <w:r w:rsidRPr="00B815F4">
        <w:rPr>
          <w:i/>
          <w:iCs/>
        </w:rPr>
        <w:t xml:space="preserve">    Delivery_ID INT AUTO_INCREMENT PRIMARY KEY,</w:t>
      </w:r>
    </w:p>
    <w:p w14:paraId="004B00F4" w14:textId="77777777" w:rsidR="00B815F4" w:rsidRPr="00B815F4" w:rsidRDefault="00B815F4" w:rsidP="00B815F4">
      <w:pPr>
        <w:ind w:firstLine="0"/>
        <w:rPr>
          <w:i/>
          <w:iCs/>
        </w:rPr>
      </w:pPr>
      <w:r w:rsidRPr="00B815F4">
        <w:rPr>
          <w:i/>
          <w:iCs/>
        </w:rPr>
        <w:t xml:space="preserve">    Order_ID INT,</w:t>
      </w:r>
    </w:p>
    <w:p w14:paraId="58704B29" w14:textId="77777777" w:rsidR="00B815F4" w:rsidRPr="00B815F4" w:rsidRDefault="00B815F4" w:rsidP="00B815F4">
      <w:pPr>
        <w:ind w:firstLine="0"/>
        <w:rPr>
          <w:i/>
          <w:iCs/>
        </w:rPr>
      </w:pPr>
      <w:r w:rsidRPr="00B815F4">
        <w:rPr>
          <w:i/>
          <w:iCs/>
        </w:rPr>
        <w:t xml:space="preserve">    Restaurant_ID INT,</w:t>
      </w:r>
    </w:p>
    <w:p w14:paraId="6700386A" w14:textId="77777777" w:rsidR="00B815F4" w:rsidRPr="00B815F4" w:rsidRDefault="00B815F4" w:rsidP="00B815F4">
      <w:pPr>
        <w:ind w:firstLine="0"/>
        <w:rPr>
          <w:i/>
          <w:iCs/>
        </w:rPr>
      </w:pPr>
      <w:r w:rsidRPr="00B815F4">
        <w:rPr>
          <w:i/>
          <w:iCs/>
        </w:rPr>
        <w:t xml:space="preserve">    Driver_ID INT,</w:t>
      </w:r>
    </w:p>
    <w:p w14:paraId="0E811E8A" w14:textId="77777777" w:rsidR="00B815F4" w:rsidRPr="00B815F4" w:rsidRDefault="00B815F4" w:rsidP="00B815F4">
      <w:pPr>
        <w:ind w:firstLine="0"/>
        <w:rPr>
          <w:i/>
          <w:iCs/>
        </w:rPr>
      </w:pPr>
      <w:r w:rsidRPr="00B815F4">
        <w:rPr>
          <w:i/>
          <w:iCs/>
        </w:rPr>
        <w:t xml:space="preserve">    Pickup_Time DATETIME,</w:t>
      </w:r>
    </w:p>
    <w:p w14:paraId="0A7D5A6B" w14:textId="77777777" w:rsidR="00B815F4" w:rsidRPr="00B815F4" w:rsidRDefault="00B815F4" w:rsidP="00B815F4">
      <w:pPr>
        <w:ind w:firstLine="0"/>
        <w:rPr>
          <w:i/>
          <w:iCs/>
        </w:rPr>
      </w:pPr>
      <w:r w:rsidRPr="00B815F4">
        <w:rPr>
          <w:i/>
          <w:iCs/>
        </w:rPr>
        <w:t xml:space="preserve">    Location VARCHAR(255),</w:t>
      </w:r>
    </w:p>
    <w:p w14:paraId="06027CE3" w14:textId="77777777" w:rsidR="00B815F4" w:rsidRPr="00B815F4" w:rsidRDefault="00B815F4" w:rsidP="00B815F4">
      <w:pPr>
        <w:ind w:firstLine="0"/>
        <w:rPr>
          <w:i/>
          <w:iCs/>
        </w:rPr>
      </w:pPr>
      <w:r w:rsidRPr="00B815F4">
        <w:rPr>
          <w:i/>
          <w:iCs/>
        </w:rPr>
        <w:t xml:space="preserve">    Delivery_Fee DECIMAL(10,2),</w:t>
      </w:r>
    </w:p>
    <w:p w14:paraId="287DC4EB" w14:textId="77777777" w:rsidR="00B815F4" w:rsidRPr="00B815F4" w:rsidRDefault="00B815F4" w:rsidP="00B815F4">
      <w:pPr>
        <w:ind w:firstLine="0"/>
        <w:rPr>
          <w:i/>
          <w:iCs/>
        </w:rPr>
      </w:pPr>
      <w:r w:rsidRPr="00B815F4">
        <w:rPr>
          <w:i/>
          <w:iCs/>
        </w:rPr>
        <w:t xml:space="preserve">    FOREIGN KEY (Order_ID) REFERENCES orders(Order_ID),</w:t>
      </w:r>
    </w:p>
    <w:p w14:paraId="7BF8248A" w14:textId="77777777" w:rsidR="00B815F4" w:rsidRPr="00B815F4" w:rsidRDefault="00B815F4" w:rsidP="00B815F4">
      <w:pPr>
        <w:ind w:firstLine="0"/>
        <w:rPr>
          <w:i/>
          <w:iCs/>
        </w:rPr>
      </w:pPr>
      <w:r w:rsidRPr="00B815F4">
        <w:rPr>
          <w:i/>
          <w:iCs/>
        </w:rPr>
        <w:t xml:space="preserve">    FOREIGN KEY (Restaurant_ID) REFERENCES restaurants(Restaurant_ID),</w:t>
      </w:r>
    </w:p>
    <w:p w14:paraId="799EB2AC" w14:textId="77777777" w:rsidR="00B815F4" w:rsidRPr="00B815F4" w:rsidRDefault="00B815F4" w:rsidP="00B815F4">
      <w:pPr>
        <w:ind w:firstLine="0"/>
        <w:rPr>
          <w:i/>
          <w:iCs/>
        </w:rPr>
      </w:pPr>
      <w:r w:rsidRPr="00B815F4">
        <w:rPr>
          <w:i/>
          <w:iCs/>
        </w:rPr>
        <w:t xml:space="preserve">    FOREIGN KEY (Driver_ID) REFERENCES delivery_drivers(Driver_ID)</w:t>
      </w:r>
    </w:p>
    <w:p w14:paraId="2DA7ED11" w14:textId="091E8EF5" w:rsidR="00B815F4" w:rsidRPr="00B815F4" w:rsidRDefault="00B815F4" w:rsidP="00B815F4">
      <w:pPr>
        <w:ind w:firstLine="0"/>
        <w:rPr>
          <w:i/>
          <w:iCs/>
        </w:rPr>
      </w:pPr>
      <w:r w:rsidRPr="00B815F4">
        <w:rPr>
          <w:i/>
          <w:iCs/>
        </w:rPr>
        <w:t>);</w:t>
      </w:r>
    </w:p>
    <w:p w14:paraId="1E3E708E" w14:textId="77777777" w:rsidR="00B815F4" w:rsidRPr="00B815F4" w:rsidRDefault="00B815F4" w:rsidP="00B815F4">
      <w:pPr>
        <w:ind w:firstLine="0"/>
        <w:rPr>
          <w:i/>
          <w:iCs/>
        </w:rPr>
      </w:pPr>
      <w:r w:rsidRPr="00B815F4">
        <w:rPr>
          <w:i/>
          <w:iCs/>
        </w:rPr>
        <w:t>CREATE TABLE customer_current_orders (</w:t>
      </w:r>
    </w:p>
    <w:p w14:paraId="5C70C715" w14:textId="77777777" w:rsidR="00B815F4" w:rsidRPr="00B815F4" w:rsidRDefault="00B815F4" w:rsidP="00B815F4">
      <w:pPr>
        <w:ind w:firstLine="0"/>
        <w:rPr>
          <w:i/>
          <w:iCs/>
        </w:rPr>
      </w:pPr>
      <w:r w:rsidRPr="00B815F4">
        <w:rPr>
          <w:i/>
          <w:iCs/>
        </w:rPr>
        <w:t xml:space="preserve">    Customer_ID INT,</w:t>
      </w:r>
    </w:p>
    <w:p w14:paraId="6D92661D" w14:textId="77777777" w:rsidR="00B815F4" w:rsidRPr="00B815F4" w:rsidRDefault="00B815F4" w:rsidP="00B815F4">
      <w:pPr>
        <w:ind w:firstLine="0"/>
        <w:rPr>
          <w:i/>
          <w:iCs/>
        </w:rPr>
      </w:pPr>
      <w:r w:rsidRPr="00B815F4">
        <w:rPr>
          <w:i/>
          <w:iCs/>
        </w:rPr>
        <w:t xml:space="preserve">    Order_ID INT,</w:t>
      </w:r>
    </w:p>
    <w:p w14:paraId="24645F8C" w14:textId="77777777" w:rsidR="00B815F4" w:rsidRPr="00B815F4" w:rsidRDefault="00B815F4" w:rsidP="00B815F4">
      <w:pPr>
        <w:ind w:firstLine="0"/>
        <w:rPr>
          <w:i/>
          <w:iCs/>
        </w:rPr>
      </w:pPr>
      <w:r w:rsidRPr="00B815F4">
        <w:rPr>
          <w:i/>
          <w:iCs/>
        </w:rPr>
        <w:t xml:space="preserve">    PRIMARY KEY (Customer_ID, Order_ID),</w:t>
      </w:r>
    </w:p>
    <w:p w14:paraId="39B23ED3" w14:textId="77777777" w:rsidR="00B815F4" w:rsidRPr="00B815F4" w:rsidRDefault="00B815F4" w:rsidP="00B815F4">
      <w:pPr>
        <w:ind w:firstLine="0"/>
        <w:rPr>
          <w:i/>
          <w:iCs/>
        </w:rPr>
      </w:pPr>
      <w:r w:rsidRPr="00B815F4">
        <w:rPr>
          <w:i/>
          <w:iCs/>
        </w:rPr>
        <w:t xml:space="preserve">    FOREIGN KEY (Customer_ID) REFERENCES customers(Customer_ID)</w:t>
      </w:r>
    </w:p>
    <w:p w14:paraId="4A94D599" w14:textId="745EF670" w:rsidR="00B815F4" w:rsidRPr="00B815F4" w:rsidRDefault="00B815F4" w:rsidP="00B815F4">
      <w:pPr>
        <w:ind w:firstLine="0"/>
        <w:rPr>
          <w:i/>
          <w:iCs/>
        </w:rPr>
      </w:pPr>
      <w:r w:rsidRPr="00B815F4">
        <w:rPr>
          <w:i/>
          <w:iCs/>
        </w:rPr>
        <w:t>);</w:t>
      </w:r>
    </w:p>
    <w:p w14:paraId="4AD3195C" w14:textId="77777777" w:rsidR="00B815F4" w:rsidRPr="00B815F4" w:rsidRDefault="00B815F4" w:rsidP="00B815F4">
      <w:pPr>
        <w:ind w:firstLine="0"/>
        <w:rPr>
          <w:i/>
          <w:iCs/>
        </w:rPr>
      </w:pPr>
      <w:r w:rsidRPr="00B815F4">
        <w:rPr>
          <w:i/>
          <w:iCs/>
        </w:rPr>
        <w:t>INSERT INTO customers (First_Name, Last_Name, Phone_No, Email)</w:t>
      </w:r>
    </w:p>
    <w:p w14:paraId="1F80C2E7" w14:textId="77777777" w:rsidR="00B815F4" w:rsidRPr="00B815F4" w:rsidRDefault="00B815F4" w:rsidP="00B815F4">
      <w:pPr>
        <w:ind w:firstLine="0"/>
        <w:rPr>
          <w:i/>
          <w:iCs/>
        </w:rPr>
      </w:pPr>
      <w:r w:rsidRPr="00B815F4">
        <w:rPr>
          <w:i/>
          <w:iCs/>
        </w:rPr>
        <w:t xml:space="preserve">VALUES </w:t>
      </w:r>
    </w:p>
    <w:p w14:paraId="29C1E1A6" w14:textId="77777777" w:rsidR="00B815F4" w:rsidRPr="00B815F4" w:rsidRDefault="00B815F4" w:rsidP="00B815F4">
      <w:pPr>
        <w:ind w:firstLine="0"/>
        <w:rPr>
          <w:i/>
          <w:iCs/>
        </w:rPr>
      </w:pPr>
      <w:r w:rsidRPr="00B815F4">
        <w:rPr>
          <w:i/>
          <w:iCs/>
        </w:rPr>
        <w:lastRenderedPageBreak/>
        <w:t>('Arjun', 'Menon', '9876543210', 'arjun.menon@email.com'),</w:t>
      </w:r>
    </w:p>
    <w:p w14:paraId="0DFA6CF5" w14:textId="77777777" w:rsidR="00B815F4" w:rsidRPr="00B815F4" w:rsidRDefault="00B815F4" w:rsidP="00B815F4">
      <w:pPr>
        <w:ind w:firstLine="0"/>
        <w:rPr>
          <w:i/>
          <w:iCs/>
        </w:rPr>
      </w:pPr>
      <w:r w:rsidRPr="00B815F4">
        <w:rPr>
          <w:i/>
          <w:iCs/>
        </w:rPr>
        <w:t>('Sneha', 'Rao', '9988776655', 'sneha.rao@email.com'),</w:t>
      </w:r>
    </w:p>
    <w:p w14:paraId="41A528CB" w14:textId="61B04F19" w:rsidR="00B815F4" w:rsidRPr="00B815F4" w:rsidRDefault="00B815F4" w:rsidP="00B815F4">
      <w:pPr>
        <w:ind w:firstLine="0"/>
        <w:rPr>
          <w:i/>
          <w:iCs/>
        </w:rPr>
      </w:pPr>
      <w:r w:rsidRPr="00B815F4">
        <w:rPr>
          <w:i/>
          <w:iCs/>
        </w:rPr>
        <w:t>('Rahul', 'Patel', '9123456789', 'rahul.patel@email.com');</w:t>
      </w:r>
    </w:p>
    <w:p w14:paraId="781ADBBE" w14:textId="77777777" w:rsidR="00B815F4" w:rsidRPr="00B815F4" w:rsidRDefault="00B815F4" w:rsidP="00B815F4">
      <w:pPr>
        <w:ind w:firstLine="0"/>
        <w:rPr>
          <w:i/>
          <w:iCs/>
        </w:rPr>
      </w:pPr>
      <w:r w:rsidRPr="00B815F4">
        <w:rPr>
          <w:i/>
          <w:iCs/>
        </w:rPr>
        <w:t>INSERT INTO restaurants (Name, Address, Phone_No)</w:t>
      </w:r>
    </w:p>
    <w:p w14:paraId="396D0CB9" w14:textId="77777777" w:rsidR="00B815F4" w:rsidRPr="00B815F4" w:rsidRDefault="00B815F4" w:rsidP="00B815F4">
      <w:pPr>
        <w:ind w:firstLine="0"/>
        <w:rPr>
          <w:i/>
          <w:iCs/>
        </w:rPr>
      </w:pPr>
      <w:r w:rsidRPr="00B815F4">
        <w:rPr>
          <w:i/>
          <w:iCs/>
        </w:rPr>
        <w:t xml:space="preserve">VALUES </w:t>
      </w:r>
    </w:p>
    <w:p w14:paraId="278DE30F" w14:textId="77777777" w:rsidR="00B815F4" w:rsidRPr="00B815F4" w:rsidRDefault="00B815F4" w:rsidP="00B815F4">
      <w:pPr>
        <w:ind w:firstLine="0"/>
        <w:rPr>
          <w:i/>
          <w:iCs/>
        </w:rPr>
      </w:pPr>
      <w:r w:rsidRPr="00B815F4">
        <w:rPr>
          <w:i/>
          <w:iCs/>
        </w:rPr>
        <w:t>('Spice Garden', 'MG Road, Bengaluru', '0801234567'),</w:t>
      </w:r>
    </w:p>
    <w:p w14:paraId="57B2EACA" w14:textId="7A2111AF" w:rsidR="00B815F4" w:rsidRPr="00B815F4" w:rsidRDefault="00B815F4" w:rsidP="00B815F4">
      <w:pPr>
        <w:ind w:firstLine="0"/>
        <w:rPr>
          <w:i/>
          <w:iCs/>
        </w:rPr>
      </w:pPr>
      <w:r w:rsidRPr="00B815F4">
        <w:rPr>
          <w:i/>
          <w:iCs/>
        </w:rPr>
        <w:t>('Tandoori Nights', 'Koramangala, Bengaluru', '0807654321');</w:t>
      </w:r>
    </w:p>
    <w:p w14:paraId="05E62665" w14:textId="77777777" w:rsidR="00B815F4" w:rsidRPr="00B815F4" w:rsidRDefault="00B815F4" w:rsidP="00B815F4">
      <w:pPr>
        <w:ind w:firstLine="0"/>
        <w:rPr>
          <w:i/>
          <w:iCs/>
        </w:rPr>
      </w:pPr>
      <w:r w:rsidRPr="00B815F4">
        <w:rPr>
          <w:i/>
          <w:iCs/>
        </w:rPr>
        <w:t>INSERT INTO menu (Restaurant_ID, Name, Description, Price)</w:t>
      </w:r>
    </w:p>
    <w:p w14:paraId="695BB074" w14:textId="77777777" w:rsidR="00B815F4" w:rsidRPr="00B815F4" w:rsidRDefault="00B815F4" w:rsidP="00B815F4">
      <w:pPr>
        <w:ind w:firstLine="0"/>
        <w:rPr>
          <w:i/>
          <w:iCs/>
        </w:rPr>
      </w:pPr>
      <w:r w:rsidRPr="00B815F4">
        <w:rPr>
          <w:i/>
          <w:iCs/>
        </w:rPr>
        <w:t xml:space="preserve">VALUES </w:t>
      </w:r>
    </w:p>
    <w:p w14:paraId="7D8D4214" w14:textId="77777777" w:rsidR="00B815F4" w:rsidRPr="00B815F4" w:rsidRDefault="00B815F4" w:rsidP="00B815F4">
      <w:pPr>
        <w:ind w:firstLine="0"/>
        <w:rPr>
          <w:i/>
          <w:iCs/>
        </w:rPr>
      </w:pPr>
      <w:r w:rsidRPr="00B815F4">
        <w:rPr>
          <w:i/>
          <w:iCs/>
        </w:rPr>
        <w:t>(1, 'Paneer Butter Masala', 'Creamy cottage cheese curry', 220.00),</w:t>
      </w:r>
    </w:p>
    <w:p w14:paraId="6D8D69C4" w14:textId="43D75AE8" w:rsidR="00B815F4" w:rsidRPr="00B815F4" w:rsidRDefault="00B815F4" w:rsidP="00B815F4">
      <w:pPr>
        <w:ind w:firstLine="0"/>
        <w:rPr>
          <w:i/>
          <w:iCs/>
        </w:rPr>
      </w:pPr>
      <w:r w:rsidRPr="00B815F4">
        <w:rPr>
          <w:i/>
          <w:iCs/>
        </w:rPr>
        <w:t>(2, 'Chicken Biryani', 'Hyderabadi style biryani', 250.00);</w:t>
      </w:r>
    </w:p>
    <w:p w14:paraId="651F7B30" w14:textId="77777777" w:rsidR="00B815F4" w:rsidRPr="00B815F4" w:rsidRDefault="00B815F4" w:rsidP="00B815F4">
      <w:pPr>
        <w:ind w:firstLine="0"/>
        <w:rPr>
          <w:i/>
          <w:iCs/>
        </w:rPr>
      </w:pPr>
      <w:r w:rsidRPr="00B815F4">
        <w:rPr>
          <w:i/>
          <w:iCs/>
        </w:rPr>
        <w:t>INSERT INTO delivery_drivers (First_Name, Last_Name, Pickup, Destination)</w:t>
      </w:r>
    </w:p>
    <w:p w14:paraId="03C5CB5D" w14:textId="77777777" w:rsidR="00B815F4" w:rsidRPr="00B815F4" w:rsidRDefault="00B815F4" w:rsidP="00B815F4">
      <w:pPr>
        <w:ind w:firstLine="0"/>
        <w:rPr>
          <w:i/>
          <w:iCs/>
        </w:rPr>
      </w:pPr>
      <w:r w:rsidRPr="00B815F4">
        <w:rPr>
          <w:i/>
          <w:iCs/>
        </w:rPr>
        <w:t xml:space="preserve">VALUES </w:t>
      </w:r>
    </w:p>
    <w:p w14:paraId="561769FA" w14:textId="77777777" w:rsidR="00B815F4" w:rsidRPr="00B815F4" w:rsidRDefault="00B815F4" w:rsidP="00B815F4">
      <w:pPr>
        <w:ind w:firstLine="0"/>
        <w:rPr>
          <w:i/>
          <w:iCs/>
        </w:rPr>
      </w:pPr>
      <w:r w:rsidRPr="00B815F4">
        <w:rPr>
          <w:i/>
          <w:iCs/>
        </w:rPr>
        <w:t>('Karan', 'Singh', 'Spice Garden', 'Indiranagar'),</w:t>
      </w:r>
    </w:p>
    <w:p w14:paraId="5B4988B1" w14:textId="77777777" w:rsidR="00B815F4" w:rsidRPr="00B815F4" w:rsidRDefault="00B815F4" w:rsidP="00B815F4">
      <w:pPr>
        <w:ind w:firstLine="0"/>
        <w:rPr>
          <w:i/>
          <w:iCs/>
        </w:rPr>
      </w:pPr>
      <w:r w:rsidRPr="00B815F4">
        <w:rPr>
          <w:i/>
          <w:iCs/>
        </w:rPr>
        <w:t>('Aisha', 'Khan', 'Tandoori Nights', 'Whitefield'),</w:t>
      </w:r>
    </w:p>
    <w:p w14:paraId="3E53C3CB" w14:textId="37C7548B" w:rsidR="00B815F4" w:rsidRPr="00B815F4" w:rsidRDefault="00B815F4" w:rsidP="00B815F4">
      <w:pPr>
        <w:ind w:firstLine="0"/>
        <w:rPr>
          <w:i/>
          <w:iCs/>
        </w:rPr>
      </w:pPr>
      <w:r w:rsidRPr="00B815F4">
        <w:rPr>
          <w:i/>
          <w:iCs/>
        </w:rPr>
        <w:t>('Vikram', 'Das', 'Spice Garden', 'HSR Layout');</w:t>
      </w:r>
    </w:p>
    <w:p w14:paraId="2E8B2368" w14:textId="77777777" w:rsidR="00B815F4" w:rsidRPr="00B815F4" w:rsidRDefault="00B815F4" w:rsidP="00B815F4">
      <w:pPr>
        <w:ind w:firstLine="0"/>
        <w:rPr>
          <w:i/>
          <w:iCs/>
        </w:rPr>
      </w:pPr>
      <w:r w:rsidRPr="00B815F4">
        <w:rPr>
          <w:i/>
          <w:iCs/>
        </w:rPr>
        <w:t>INSERT INTO orders (Customer_ID, Restaurant_ID, Order_Date, Total_Amount)</w:t>
      </w:r>
    </w:p>
    <w:p w14:paraId="2ADA0C66" w14:textId="77777777" w:rsidR="00B815F4" w:rsidRPr="00B815F4" w:rsidRDefault="00B815F4" w:rsidP="00B815F4">
      <w:pPr>
        <w:ind w:firstLine="0"/>
        <w:rPr>
          <w:i/>
          <w:iCs/>
        </w:rPr>
      </w:pPr>
      <w:r w:rsidRPr="00B815F4">
        <w:rPr>
          <w:i/>
          <w:iCs/>
        </w:rPr>
        <w:t xml:space="preserve">VALUES </w:t>
      </w:r>
    </w:p>
    <w:p w14:paraId="0A1A60B4" w14:textId="77777777" w:rsidR="00B815F4" w:rsidRPr="00B815F4" w:rsidRDefault="00B815F4" w:rsidP="00B815F4">
      <w:pPr>
        <w:ind w:firstLine="0"/>
        <w:rPr>
          <w:i/>
          <w:iCs/>
        </w:rPr>
      </w:pPr>
      <w:r w:rsidRPr="00B815F4">
        <w:rPr>
          <w:i/>
          <w:iCs/>
        </w:rPr>
        <w:t>(1, 1, '2025-10-08', 440.00),</w:t>
      </w:r>
    </w:p>
    <w:p w14:paraId="30FC7CFC" w14:textId="77777777" w:rsidR="00B815F4" w:rsidRPr="00B815F4" w:rsidRDefault="00B815F4" w:rsidP="00B815F4">
      <w:pPr>
        <w:ind w:firstLine="0"/>
        <w:rPr>
          <w:i/>
          <w:iCs/>
        </w:rPr>
      </w:pPr>
      <w:r w:rsidRPr="00B815F4">
        <w:rPr>
          <w:i/>
          <w:iCs/>
        </w:rPr>
        <w:t>(2, 2, '2025-10-07', 250.00),</w:t>
      </w:r>
    </w:p>
    <w:p w14:paraId="5D715C5B" w14:textId="75031F4D" w:rsidR="00B815F4" w:rsidRPr="00B815F4" w:rsidRDefault="00B815F4" w:rsidP="00B815F4">
      <w:pPr>
        <w:ind w:firstLine="0"/>
        <w:rPr>
          <w:i/>
          <w:iCs/>
        </w:rPr>
      </w:pPr>
      <w:r w:rsidRPr="00B815F4">
        <w:rPr>
          <w:i/>
          <w:iCs/>
        </w:rPr>
        <w:t>(3, 1, '2025-10-06', 220.00);</w:t>
      </w:r>
    </w:p>
    <w:p w14:paraId="60F100F3" w14:textId="77777777" w:rsidR="00B815F4" w:rsidRPr="00B815F4" w:rsidRDefault="00B815F4" w:rsidP="00B815F4">
      <w:pPr>
        <w:ind w:firstLine="0"/>
        <w:rPr>
          <w:i/>
          <w:iCs/>
        </w:rPr>
      </w:pPr>
      <w:r w:rsidRPr="00B815F4">
        <w:rPr>
          <w:i/>
          <w:iCs/>
        </w:rPr>
        <w:t>INSERT INTO order_items (Order_ID, Menu_Item_ID, Quantity, Price)</w:t>
      </w:r>
    </w:p>
    <w:p w14:paraId="18BE47B7" w14:textId="77777777" w:rsidR="00B815F4" w:rsidRPr="00B815F4" w:rsidRDefault="00B815F4" w:rsidP="00B815F4">
      <w:pPr>
        <w:ind w:firstLine="0"/>
        <w:rPr>
          <w:i/>
          <w:iCs/>
        </w:rPr>
      </w:pPr>
      <w:r w:rsidRPr="00B815F4">
        <w:rPr>
          <w:i/>
          <w:iCs/>
        </w:rPr>
        <w:t xml:space="preserve">VALUES </w:t>
      </w:r>
    </w:p>
    <w:p w14:paraId="56D1FE5D" w14:textId="77777777" w:rsidR="00B815F4" w:rsidRPr="00B815F4" w:rsidRDefault="00B815F4" w:rsidP="00B815F4">
      <w:pPr>
        <w:ind w:firstLine="0"/>
        <w:rPr>
          <w:i/>
          <w:iCs/>
        </w:rPr>
      </w:pPr>
      <w:r w:rsidRPr="00B815F4">
        <w:rPr>
          <w:i/>
          <w:iCs/>
        </w:rPr>
        <w:t>(1, 1, 2, 440.00),</w:t>
      </w:r>
    </w:p>
    <w:p w14:paraId="5118092E" w14:textId="77777777" w:rsidR="00B815F4" w:rsidRPr="00B815F4" w:rsidRDefault="00B815F4" w:rsidP="00B815F4">
      <w:pPr>
        <w:ind w:firstLine="0"/>
        <w:rPr>
          <w:i/>
          <w:iCs/>
        </w:rPr>
      </w:pPr>
      <w:r w:rsidRPr="00B815F4">
        <w:rPr>
          <w:i/>
          <w:iCs/>
        </w:rPr>
        <w:lastRenderedPageBreak/>
        <w:t>(2, 2, 1, 250.00),</w:t>
      </w:r>
    </w:p>
    <w:p w14:paraId="222509EC" w14:textId="77777777" w:rsidR="00B815F4" w:rsidRPr="00B815F4" w:rsidRDefault="00B815F4" w:rsidP="00B815F4">
      <w:pPr>
        <w:ind w:firstLine="0"/>
        <w:rPr>
          <w:i/>
          <w:iCs/>
        </w:rPr>
      </w:pPr>
      <w:r w:rsidRPr="00B815F4">
        <w:rPr>
          <w:i/>
          <w:iCs/>
        </w:rPr>
        <w:t>(3, 1, 1, 220.00);</w:t>
      </w:r>
    </w:p>
    <w:p w14:paraId="01FA5EE8" w14:textId="77777777" w:rsidR="00B815F4" w:rsidRPr="00B815F4" w:rsidRDefault="00B815F4" w:rsidP="00B815F4">
      <w:pPr>
        <w:ind w:firstLine="0"/>
        <w:rPr>
          <w:i/>
          <w:iCs/>
        </w:rPr>
      </w:pPr>
    </w:p>
    <w:p w14:paraId="7D179849" w14:textId="77777777" w:rsidR="00B815F4" w:rsidRPr="00B815F4" w:rsidRDefault="00B815F4" w:rsidP="00B815F4">
      <w:pPr>
        <w:ind w:firstLine="0"/>
        <w:rPr>
          <w:i/>
          <w:iCs/>
        </w:rPr>
      </w:pPr>
      <w:r w:rsidRPr="00B815F4">
        <w:rPr>
          <w:i/>
          <w:iCs/>
        </w:rPr>
        <w:t>INSERT INTO customer_current_orders (Customer_ID, Order_ID)</w:t>
      </w:r>
    </w:p>
    <w:p w14:paraId="0D3A1698" w14:textId="77777777" w:rsidR="00B815F4" w:rsidRPr="00B815F4" w:rsidRDefault="00B815F4" w:rsidP="00B815F4">
      <w:pPr>
        <w:ind w:firstLine="0"/>
        <w:rPr>
          <w:i/>
          <w:iCs/>
        </w:rPr>
      </w:pPr>
      <w:r w:rsidRPr="00B815F4">
        <w:rPr>
          <w:i/>
          <w:iCs/>
        </w:rPr>
        <w:t xml:space="preserve">VALUES </w:t>
      </w:r>
    </w:p>
    <w:p w14:paraId="0881892F" w14:textId="77777777" w:rsidR="00B815F4" w:rsidRPr="00B815F4" w:rsidRDefault="00B815F4" w:rsidP="00B815F4">
      <w:pPr>
        <w:ind w:firstLine="0"/>
        <w:rPr>
          <w:i/>
          <w:iCs/>
        </w:rPr>
      </w:pPr>
      <w:r w:rsidRPr="00B815F4">
        <w:rPr>
          <w:i/>
          <w:iCs/>
        </w:rPr>
        <w:t>(1, 1),</w:t>
      </w:r>
    </w:p>
    <w:p w14:paraId="6C7879E2" w14:textId="77777777" w:rsidR="00B815F4" w:rsidRPr="00B815F4" w:rsidRDefault="00B815F4" w:rsidP="00B815F4">
      <w:pPr>
        <w:ind w:firstLine="0"/>
        <w:rPr>
          <w:i/>
          <w:iCs/>
        </w:rPr>
      </w:pPr>
      <w:r w:rsidRPr="00B815F4">
        <w:rPr>
          <w:i/>
          <w:iCs/>
        </w:rPr>
        <w:t>(2, 2),</w:t>
      </w:r>
    </w:p>
    <w:p w14:paraId="64E8BA93" w14:textId="77777777" w:rsidR="00B815F4" w:rsidRPr="00B815F4" w:rsidRDefault="00B815F4" w:rsidP="00B815F4">
      <w:pPr>
        <w:ind w:firstLine="0"/>
        <w:rPr>
          <w:i/>
          <w:iCs/>
        </w:rPr>
      </w:pPr>
      <w:r w:rsidRPr="00B815F4">
        <w:rPr>
          <w:i/>
          <w:iCs/>
        </w:rPr>
        <w:t>(3, 3);</w:t>
      </w:r>
    </w:p>
    <w:p w14:paraId="63EA5454" w14:textId="77777777" w:rsidR="00B815F4" w:rsidRPr="00B815F4" w:rsidRDefault="00B815F4" w:rsidP="00B815F4">
      <w:pPr>
        <w:ind w:firstLine="0"/>
        <w:rPr>
          <w:i/>
          <w:iCs/>
        </w:rPr>
      </w:pPr>
    </w:p>
    <w:p w14:paraId="5B6ABC89" w14:textId="13D4BFC4" w:rsidR="00B815F4" w:rsidRPr="00B815F4" w:rsidRDefault="00B815F4" w:rsidP="00B815F4">
      <w:pPr>
        <w:ind w:firstLine="0"/>
        <w:rPr>
          <w:i/>
          <w:iCs/>
        </w:rPr>
      </w:pPr>
      <w:r w:rsidRPr="00B815F4">
        <w:rPr>
          <w:i/>
          <w:iCs/>
        </w:rPr>
        <w:t>DELIMITER $$</w:t>
      </w:r>
    </w:p>
    <w:p w14:paraId="28CFC37D" w14:textId="77777777" w:rsidR="00B815F4" w:rsidRPr="00B815F4" w:rsidRDefault="00B815F4" w:rsidP="00B815F4">
      <w:pPr>
        <w:ind w:firstLine="0"/>
        <w:rPr>
          <w:i/>
          <w:iCs/>
        </w:rPr>
      </w:pPr>
      <w:r w:rsidRPr="00B815F4">
        <w:rPr>
          <w:i/>
          <w:iCs/>
        </w:rPr>
        <w:t>CREATE TRIGGER after_order_insert</w:t>
      </w:r>
    </w:p>
    <w:p w14:paraId="458B6595" w14:textId="77777777" w:rsidR="00B815F4" w:rsidRPr="00B815F4" w:rsidRDefault="00B815F4" w:rsidP="00B815F4">
      <w:pPr>
        <w:ind w:firstLine="0"/>
        <w:rPr>
          <w:i/>
          <w:iCs/>
        </w:rPr>
      </w:pPr>
      <w:r w:rsidRPr="00B815F4">
        <w:rPr>
          <w:i/>
          <w:iCs/>
        </w:rPr>
        <w:t>AFTER INSERT ON orders</w:t>
      </w:r>
    </w:p>
    <w:p w14:paraId="0FC4D06F" w14:textId="77777777" w:rsidR="00B815F4" w:rsidRPr="00B815F4" w:rsidRDefault="00B815F4" w:rsidP="00B815F4">
      <w:pPr>
        <w:ind w:firstLine="0"/>
        <w:rPr>
          <w:i/>
          <w:iCs/>
        </w:rPr>
      </w:pPr>
      <w:r w:rsidRPr="00B815F4">
        <w:rPr>
          <w:i/>
          <w:iCs/>
        </w:rPr>
        <w:t>FOR EACH ROW</w:t>
      </w:r>
    </w:p>
    <w:p w14:paraId="0C7CFADC" w14:textId="77777777" w:rsidR="00B815F4" w:rsidRPr="00B815F4" w:rsidRDefault="00B815F4" w:rsidP="00B815F4">
      <w:pPr>
        <w:ind w:firstLine="0"/>
        <w:rPr>
          <w:i/>
          <w:iCs/>
        </w:rPr>
      </w:pPr>
      <w:r w:rsidRPr="00B815F4">
        <w:rPr>
          <w:i/>
          <w:iCs/>
        </w:rPr>
        <w:t>BEGIN</w:t>
      </w:r>
    </w:p>
    <w:p w14:paraId="31B076CE" w14:textId="77777777" w:rsidR="00B815F4" w:rsidRPr="00B815F4" w:rsidRDefault="00B815F4" w:rsidP="00B815F4">
      <w:pPr>
        <w:ind w:firstLine="0"/>
        <w:rPr>
          <w:i/>
          <w:iCs/>
        </w:rPr>
      </w:pPr>
      <w:r w:rsidRPr="00B815F4">
        <w:rPr>
          <w:i/>
          <w:iCs/>
        </w:rPr>
        <w:t xml:space="preserve">    INSERT INTO Customer_Current_Orders (Customer_ID, Order_ID)</w:t>
      </w:r>
    </w:p>
    <w:p w14:paraId="59CA8F1B" w14:textId="77777777" w:rsidR="00B815F4" w:rsidRPr="00B815F4" w:rsidRDefault="00B815F4" w:rsidP="00B815F4">
      <w:pPr>
        <w:ind w:firstLine="0"/>
        <w:rPr>
          <w:i/>
          <w:iCs/>
        </w:rPr>
      </w:pPr>
      <w:r w:rsidRPr="00B815F4">
        <w:rPr>
          <w:i/>
          <w:iCs/>
        </w:rPr>
        <w:t xml:space="preserve">    VALUES (NEW.Customer_ID, NEW.Order_ID);</w:t>
      </w:r>
    </w:p>
    <w:p w14:paraId="4AE0E995" w14:textId="77777777" w:rsidR="00B815F4" w:rsidRPr="00B815F4" w:rsidRDefault="00B815F4" w:rsidP="00B815F4">
      <w:pPr>
        <w:ind w:firstLine="0"/>
        <w:rPr>
          <w:i/>
          <w:iCs/>
        </w:rPr>
      </w:pPr>
      <w:r w:rsidRPr="00B815F4">
        <w:rPr>
          <w:i/>
          <w:iCs/>
        </w:rPr>
        <w:t>END $$</w:t>
      </w:r>
    </w:p>
    <w:p w14:paraId="316DCCC0" w14:textId="77777777" w:rsidR="00B815F4" w:rsidRPr="00B815F4" w:rsidRDefault="00B815F4" w:rsidP="00B815F4">
      <w:pPr>
        <w:ind w:firstLine="0"/>
        <w:rPr>
          <w:i/>
          <w:iCs/>
        </w:rPr>
      </w:pPr>
    </w:p>
    <w:p w14:paraId="5C54B080" w14:textId="77777777" w:rsidR="00B815F4" w:rsidRPr="00B815F4" w:rsidRDefault="00B815F4" w:rsidP="00B815F4">
      <w:pPr>
        <w:ind w:firstLine="0"/>
        <w:rPr>
          <w:i/>
          <w:iCs/>
        </w:rPr>
      </w:pPr>
      <w:r w:rsidRPr="00B815F4">
        <w:rPr>
          <w:i/>
          <w:iCs/>
        </w:rPr>
        <w:t>CREATE TRIGGER after_order_item_insert</w:t>
      </w:r>
    </w:p>
    <w:p w14:paraId="3803F4AB" w14:textId="77777777" w:rsidR="00B815F4" w:rsidRPr="00B815F4" w:rsidRDefault="00B815F4" w:rsidP="00B815F4">
      <w:pPr>
        <w:ind w:firstLine="0"/>
        <w:rPr>
          <w:i/>
          <w:iCs/>
        </w:rPr>
      </w:pPr>
      <w:r w:rsidRPr="00B815F4">
        <w:rPr>
          <w:i/>
          <w:iCs/>
        </w:rPr>
        <w:t>AFTER INSERT ON order_items</w:t>
      </w:r>
    </w:p>
    <w:p w14:paraId="0ACE199E" w14:textId="77777777" w:rsidR="00B815F4" w:rsidRPr="00B815F4" w:rsidRDefault="00B815F4" w:rsidP="00B815F4">
      <w:pPr>
        <w:ind w:firstLine="0"/>
        <w:rPr>
          <w:i/>
          <w:iCs/>
        </w:rPr>
      </w:pPr>
      <w:r w:rsidRPr="00B815F4">
        <w:rPr>
          <w:i/>
          <w:iCs/>
        </w:rPr>
        <w:t>FOR EACH ROW</w:t>
      </w:r>
    </w:p>
    <w:p w14:paraId="1FB97F8B" w14:textId="77777777" w:rsidR="00B815F4" w:rsidRPr="00B815F4" w:rsidRDefault="00B815F4" w:rsidP="00B815F4">
      <w:pPr>
        <w:ind w:firstLine="0"/>
        <w:rPr>
          <w:i/>
          <w:iCs/>
        </w:rPr>
      </w:pPr>
      <w:r w:rsidRPr="00B815F4">
        <w:rPr>
          <w:i/>
          <w:iCs/>
        </w:rPr>
        <w:t>BEGIN</w:t>
      </w:r>
    </w:p>
    <w:p w14:paraId="2A5EB35E" w14:textId="77777777" w:rsidR="00B815F4" w:rsidRPr="00B815F4" w:rsidRDefault="00B815F4" w:rsidP="00B815F4">
      <w:pPr>
        <w:ind w:firstLine="0"/>
        <w:rPr>
          <w:i/>
          <w:iCs/>
        </w:rPr>
      </w:pPr>
      <w:r w:rsidRPr="00B815F4">
        <w:rPr>
          <w:i/>
          <w:iCs/>
        </w:rPr>
        <w:t xml:space="preserve">    UPDATE Orders</w:t>
      </w:r>
    </w:p>
    <w:p w14:paraId="0E13D5A6" w14:textId="77777777" w:rsidR="00B815F4" w:rsidRPr="00B815F4" w:rsidRDefault="00B815F4" w:rsidP="00B815F4">
      <w:pPr>
        <w:ind w:firstLine="0"/>
        <w:rPr>
          <w:i/>
          <w:iCs/>
        </w:rPr>
      </w:pPr>
      <w:r w:rsidRPr="00B815F4">
        <w:rPr>
          <w:i/>
          <w:iCs/>
        </w:rPr>
        <w:t xml:space="preserve">    SET Total_Amount = (</w:t>
      </w:r>
    </w:p>
    <w:p w14:paraId="29F7F322" w14:textId="77777777" w:rsidR="00B815F4" w:rsidRPr="00B815F4" w:rsidRDefault="00B815F4" w:rsidP="00B815F4">
      <w:pPr>
        <w:ind w:firstLine="0"/>
        <w:rPr>
          <w:i/>
          <w:iCs/>
        </w:rPr>
      </w:pPr>
      <w:r w:rsidRPr="00B815F4">
        <w:rPr>
          <w:i/>
          <w:iCs/>
        </w:rPr>
        <w:lastRenderedPageBreak/>
        <w:t xml:space="preserve">        SELECT COALESCE(SUM(Price), 0)</w:t>
      </w:r>
    </w:p>
    <w:p w14:paraId="2837312D" w14:textId="77777777" w:rsidR="00B815F4" w:rsidRPr="00B815F4" w:rsidRDefault="00B815F4" w:rsidP="00B815F4">
      <w:pPr>
        <w:ind w:firstLine="0"/>
        <w:rPr>
          <w:i/>
          <w:iCs/>
        </w:rPr>
      </w:pPr>
      <w:r w:rsidRPr="00B815F4">
        <w:rPr>
          <w:i/>
          <w:iCs/>
        </w:rPr>
        <w:t xml:space="preserve">        FROM Order_Items</w:t>
      </w:r>
    </w:p>
    <w:p w14:paraId="68664C4F" w14:textId="77777777" w:rsidR="00B815F4" w:rsidRPr="00B815F4" w:rsidRDefault="00B815F4" w:rsidP="00B815F4">
      <w:pPr>
        <w:ind w:firstLine="0"/>
        <w:rPr>
          <w:i/>
          <w:iCs/>
        </w:rPr>
      </w:pPr>
      <w:r w:rsidRPr="00B815F4">
        <w:rPr>
          <w:i/>
          <w:iCs/>
        </w:rPr>
        <w:t xml:space="preserve">        WHERE Order_ID = NEW.Order_ID</w:t>
      </w:r>
    </w:p>
    <w:p w14:paraId="378A5F0C" w14:textId="77777777" w:rsidR="00B815F4" w:rsidRPr="00B815F4" w:rsidRDefault="00B815F4" w:rsidP="00B815F4">
      <w:pPr>
        <w:ind w:firstLine="0"/>
        <w:rPr>
          <w:i/>
          <w:iCs/>
        </w:rPr>
      </w:pPr>
      <w:r w:rsidRPr="00B815F4">
        <w:rPr>
          <w:i/>
          <w:iCs/>
        </w:rPr>
        <w:t xml:space="preserve">    )</w:t>
      </w:r>
    </w:p>
    <w:p w14:paraId="526D1BDC" w14:textId="77777777" w:rsidR="00B815F4" w:rsidRPr="00B815F4" w:rsidRDefault="00B815F4" w:rsidP="00B815F4">
      <w:pPr>
        <w:ind w:firstLine="0"/>
        <w:rPr>
          <w:i/>
          <w:iCs/>
        </w:rPr>
      </w:pPr>
      <w:r w:rsidRPr="00B815F4">
        <w:rPr>
          <w:i/>
          <w:iCs/>
        </w:rPr>
        <w:t xml:space="preserve">    WHERE Order_ID = NEW.Order_ID;</w:t>
      </w:r>
    </w:p>
    <w:p w14:paraId="3ED2B238" w14:textId="77777777" w:rsidR="00B815F4" w:rsidRPr="00B815F4" w:rsidRDefault="00B815F4" w:rsidP="00B815F4">
      <w:pPr>
        <w:ind w:firstLine="0"/>
        <w:rPr>
          <w:i/>
          <w:iCs/>
        </w:rPr>
      </w:pPr>
      <w:r w:rsidRPr="00B815F4">
        <w:rPr>
          <w:i/>
          <w:iCs/>
        </w:rPr>
        <w:t>END $$</w:t>
      </w:r>
    </w:p>
    <w:p w14:paraId="340BEC61" w14:textId="77777777" w:rsidR="00B815F4" w:rsidRPr="00B815F4" w:rsidRDefault="00B815F4" w:rsidP="00B815F4">
      <w:pPr>
        <w:ind w:firstLine="0"/>
        <w:rPr>
          <w:i/>
          <w:iCs/>
        </w:rPr>
      </w:pPr>
    </w:p>
    <w:p w14:paraId="48781D81" w14:textId="77777777" w:rsidR="00B815F4" w:rsidRPr="00B815F4" w:rsidRDefault="00B815F4" w:rsidP="00B815F4">
      <w:pPr>
        <w:ind w:firstLine="0"/>
        <w:rPr>
          <w:i/>
          <w:iCs/>
        </w:rPr>
      </w:pPr>
      <w:r w:rsidRPr="00B815F4">
        <w:rPr>
          <w:i/>
          <w:iCs/>
        </w:rPr>
        <w:t>CREATE TRIGGER after_delivery_insert</w:t>
      </w:r>
    </w:p>
    <w:p w14:paraId="4310B6A7" w14:textId="77777777" w:rsidR="00B815F4" w:rsidRPr="00B815F4" w:rsidRDefault="00B815F4" w:rsidP="00B815F4">
      <w:pPr>
        <w:ind w:firstLine="0"/>
        <w:rPr>
          <w:i/>
          <w:iCs/>
        </w:rPr>
      </w:pPr>
      <w:r w:rsidRPr="00B815F4">
        <w:rPr>
          <w:i/>
          <w:iCs/>
        </w:rPr>
        <w:t>AFTER INSERT ON deliveries</w:t>
      </w:r>
    </w:p>
    <w:p w14:paraId="733C07DF" w14:textId="77777777" w:rsidR="00B815F4" w:rsidRPr="00B815F4" w:rsidRDefault="00B815F4" w:rsidP="00B815F4">
      <w:pPr>
        <w:ind w:firstLine="0"/>
        <w:rPr>
          <w:i/>
          <w:iCs/>
        </w:rPr>
      </w:pPr>
      <w:r w:rsidRPr="00B815F4">
        <w:rPr>
          <w:i/>
          <w:iCs/>
        </w:rPr>
        <w:t>FOR EACH ROW</w:t>
      </w:r>
    </w:p>
    <w:p w14:paraId="6106E2BB" w14:textId="77777777" w:rsidR="00B815F4" w:rsidRPr="00B815F4" w:rsidRDefault="00B815F4" w:rsidP="00B815F4">
      <w:pPr>
        <w:ind w:firstLine="0"/>
        <w:rPr>
          <w:i/>
          <w:iCs/>
        </w:rPr>
      </w:pPr>
      <w:r w:rsidRPr="00B815F4">
        <w:rPr>
          <w:i/>
          <w:iCs/>
        </w:rPr>
        <w:t>BEGIN</w:t>
      </w:r>
    </w:p>
    <w:p w14:paraId="60350F5A" w14:textId="77777777" w:rsidR="00B815F4" w:rsidRPr="00B815F4" w:rsidRDefault="00B815F4" w:rsidP="00B815F4">
      <w:pPr>
        <w:ind w:firstLine="0"/>
        <w:rPr>
          <w:i/>
          <w:iCs/>
        </w:rPr>
      </w:pPr>
      <w:r w:rsidRPr="00B815F4">
        <w:rPr>
          <w:i/>
          <w:iCs/>
        </w:rPr>
        <w:t xml:space="preserve">    DELETE FROM Customer_Current_Orders</w:t>
      </w:r>
    </w:p>
    <w:p w14:paraId="6E9ACD5A" w14:textId="77777777" w:rsidR="00B815F4" w:rsidRPr="00B815F4" w:rsidRDefault="00B815F4" w:rsidP="00B815F4">
      <w:pPr>
        <w:ind w:firstLine="0"/>
        <w:rPr>
          <w:i/>
          <w:iCs/>
        </w:rPr>
      </w:pPr>
      <w:r w:rsidRPr="00B815F4">
        <w:rPr>
          <w:i/>
          <w:iCs/>
        </w:rPr>
        <w:t xml:space="preserve">    WHERE Order_ID = NEW.Order_ID;</w:t>
      </w:r>
    </w:p>
    <w:p w14:paraId="766506F0" w14:textId="5DBAD3C7" w:rsidR="00B815F4" w:rsidRPr="00B815F4" w:rsidRDefault="00B815F4" w:rsidP="00B815F4">
      <w:pPr>
        <w:ind w:firstLine="0"/>
        <w:rPr>
          <w:i/>
          <w:iCs/>
        </w:rPr>
      </w:pPr>
      <w:r w:rsidRPr="00B815F4">
        <w:rPr>
          <w:i/>
          <w:iCs/>
        </w:rPr>
        <w:t>END $$</w:t>
      </w:r>
    </w:p>
    <w:p w14:paraId="1CC80D7D" w14:textId="77777777" w:rsidR="00B815F4" w:rsidRPr="00B815F4" w:rsidRDefault="00B815F4" w:rsidP="00B815F4">
      <w:pPr>
        <w:ind w:firstLine="0"/>
        <w:rPr>
          <w:i/>
          <w:iCs/>
        </w:rPr>
      </w:pPr>
      <w:r w:rsidRPr="00B815F4">
        <w:rPr>
          <w:i/>
          <w:iCs/>
        </w:rPr>
        <w:t>DELIMITER ;</w:t>
      </w:r>
    </w:p>
    <w:p w14:paraId="14A6A36E" w14:textId="77777777" w:rsidR="00B815F4" w:rsidRPr="00B815F4" w:rsidRDefault="00B815F4" w:rsidP="00B815F4">
      <w:pPr>
        <w:ind w:firstLine="0"/>
        <w:rPr>
          <w:i/>
          <w:iCs/>
        </w:rPr>
      </w:pPr>
    </w:p>
    <w:p w14:paraId="275CA024" w14:textId="635B512F" w:rsidR="00B815F4" w:rsidRPr="00B815F4" w:rsidRDefault="00B815F4" w:rsidP="00B815F4">
      <w:pPr>
        <w:ind w:firstLine="0"/>
        <w:rPr>
          <w:i/>
          <w:iCs/>
        </w:rPr>
      </w:pPr>
      <w:r w:rsidRPr="00B815F4">
        <w:rPr>
          <w:i/>
          <w:iCs/>
        </w:rPr>
        <w:t>DELIMITER $$</w:t>
      </w:r>
    </w:p>
    <w:p w14:paraId="27784ECF" w14:textId="77777777" w:rsidR="00B815F4" w:rsidRPr="00B815F4" w:rsidRDefault="00B815F4" w:rsidP="00B815F4">
      <w:pPr>
        <w:ind w:firstLine="0"/>
        <w:rPr>
          <w:i/>
          <w:iCs/>
        </w:rPr>
      </w:pPr>
      <w:r w:rsidRPr="00B815F4">
        <w:rPr>
          <w:i/>
          <w:iCs/>
        </w:rPr>
        <w:t>CREATE PROCEDURE PlaceOrder(</w:t>
      </w:r>
    </w:p>
    <w:p w14:paraId="4D742AD9" w14:textId="77777777" w:rsidR="00B815F4" w:rsidRPr="00B815F4" w:rsidRDefault="00B815F4" w:rsidP="00B815F4">
      <w:pPr>
        <w:ind w:firstLine="0"/>
        <w:rPr>
          <w:i/>
          <w:iCs/>
        </w:rPr>
      </w:pPr>
      <w:r w:rsidRPr="00B815F4">
        <w:rPr>
          <w:i/>
          <w:iCs/>
        </w:rPr>
        <w:t xml:space="preserve">    IN p_customer_id INT,</w:t>
      </w:r>
    </w:p>
    <w:p w14:paraId="7C9CA3E4" w14:textId="77777777" w:rsidR="00B815F4" w:rsidRPr="00B815F4" w:rsidRDefault="00B815F4" w:rsidP="00B815F4">
      <w:pPr>
        <w:ind w:firstLine="0"/>
        <w:rPr>
          <w:i/>
          <w:iCs/>
        </w:rPr>
      </w:pPr>
      <w:r w:rsidRPr="00B815F4">
        <w:rPr>
          <w:i/>
          <w:iCs/>
        </w:rPr>
        <w:t xml:space="preserve">    IN p_restaurant_id INT,</w:t>
      </w:r>
    </w:p>
    <w:p w14:paraId="20485299" w14:textId="77777777" w:rsidR="00B815F4" w:rsidRPr="00B815F4" w:rsidRDefault="00B815F4" w:rsidP="00B815F4">
      <w:pPr>
        <w:ind w:firstLine="0"/>
        <w:rPr>
          <w:i/>
          <w:iCs/>
        </w:rPr>
      </w:pPr>
      <w:r w:rsidRPr="00B815F4">
        <w:rPr>
          <w:i/>
          <w:iCs/>
        </w:rPr>
        <w:t xml:space="preserve">    IN p_order_date DATE,</w:t>
      </w:r>
    </w:p>
    <w:p w14:paraId="1195794C" w14:textId="77777777" w:rsidR="00B815F4" w:rsidRPr="00B815F4" w:rsidRDefault="00B815F4" w:rsidP="00B815F4">
      <w:pPr>
        <w:ind w:firstLine="0"/>
        <w:rPr>
          <w:i/>
          <w:iCs/>
        </w:rPr>
      </w:pPr>
      <w:r w:rsidRPr="00B815F4">
        <w:rPr>
          <w:i/>
          <w:iCs/>
        </w:rPr>
        <w:t xml:space="preserve">    IN p_menu_item_id INT,</w:t>
      </w:r>
    </w:p>
    <w:p w14:paraId="2E5B178D" w14:textId="77777777" w:rsidR="00B815F4" w:rsidRPr="00B815F4" w:rsidRDefault="00B815F4" w:rsidP="00B815F4">
      <w:pPr>
        <w:ind w:firstLine="0"/>
        <w:rPr>
          <w:i/>
          <w:iCs/>
        </w:rPr>
      </w:pPr>
      <w:r w:rsidRPr="00B815F4">
        <w:rPr>
          <w:i/>
          <w:iCs/>
        </w:rPr>
        <w:t xml:space="preserve">    IN p_quantity INT</w:t>
      </w:r>
    </w:p>
    <w:p w14:paraId="77A345E0" w14:textId="77777777" w:rsidR="00B815F4" w:rsidRPr="00B815F4" w:rsidRDefault="00B815F4" w:rsidP="00B815F4">
      <w:pPr>
        <w:ind w:firstLine="0"/>
        <w:rPr>
          <w:i/>
          <w:iCs/>
        </w:rPr>
      </w:pPr>
      <w:r w:rsidRPr="00B815F4">
        <w:rPr>
          <w:i/>
          <w:iCs/>
        </w:rPr>
        <w:t>)</w:t>
      </w:r>
    </w:p>
    <w:p w14:paraId="4DBC916B" w14:textId="77777777" w:rsidR="00B815F4" w:rsidRPr="00B815F4" w:rsidRDefault="00B815F4" w:rsidP="00B815F4">
      <w:pPr>
        <w:ind w:firstLine="0"/>
        <w:rPr>
          <w:i/>
          <w:iCs/>
        </w:rPr>
      </w:pPr>
      <w:r w:rsidRPr="00B815F4">
        <w:rPr>
          <w:i/>
          <w:iCs/>
        </w:rPr>
        <w:lastRenderedPageBreak/>
        <w:t>BEGIN</w:t>
      </w:r>
    </w:p>
    <w:p w14:paraId="56239734" w14:textId="77777777" w:rsidR="00B815F4" w:rsidRPr="00B815F4" w:rsidRDefault="00B815F4" w:rsidP="00B815F4">
      <w:pPr>
        <w:ind w:firstLine="0"/>
        <w:rPr>
          <w:i/>
          <w:iCs/>
        </w:rPr>
      </w:pPr>
      <w:r w:rsidRPr="00B815F4">
        <w:rPr>
          <w:i/>
          <w:iCs/>
        </w:rPr>
        <w:t xml:space="preserve">    DECLARE v_order_id INT;</w:t>
      </w:r>
    </w:p>
    <w:p w14:paraId="2E6C7DDC" w14:textId="77777777" w:rsidR="00B815F4" w:rsidRPr="00B815F4" w:rsidRDefault="00B815F4" w:rsidP="00B815F4">
      <w:pPr>
        <w:ind w:firstLine="0"/>
        <w:rPr>
          <w:i/>
          <w:iCs/>
        </w:rPr>
      </w:pPr>
      <w:r w:rsidRPr="00B815F4">
        <w:rPr>
          <w:i/>
          <w:iCs/>
        </w:rPr>
        <w:t xml:space="preserve">    DECLARE v_price DECIMAL(10,2);</w:t>
      </w:r>
    </w:p>
    <w:p w14:paraId="13251DD7" w14:textId="77777777" w:rsidR="00B815F4" w:rsidRPr="00B815F4" w:rsidRDefault="00B815F4" w:rsidP="00B815F4">
      <w:pPr>
        <w:ind w:firstLine="0"/>
        <w:rPr>
          <w:i/>
          <w:iCs/>
        </w:rPr>
      </w:pPr>
    </w:p>
    <w:p w14:paraId="11F68E6F" w14:textId="77777777" w:rsidR="00B815F4" w:rsidRPr="00B815F4" w:rsidRDefault="00B815F4" w:rsidP="00B815F4">
      <w:pPr>
        <w:ind w:firstLine="0"/>
        <w:rPr>
          <w:i/>
          <w:iCs/>
        </w:rPr>
      </w:pPr>
      <w:r w:rsidRPr="00B815F4">
        <w:rPr>
          <w:i/>
          <w:iCs/>
        </w:rPr>
        <w:t xml:space="preserve">    SELECT Price INTO v_price</w:t>
      </w:r>
    </w:p>
    <w:p w14:paraId="3AC2FD2F" w14:textId="77777777" w:rsidR="00B815F4" w:rsidRPr="00B815F4" w:rsidRDefault="00B815F4" w:rsidP="00B815F4">
      <w:pPr>
        <w:ind w:firstLine="0"/>
        <w:rPr>
          <w:i/>
          <w:iCs/>
        </w:rPr>
      </w:pPr>
      <w:r w:rsidRPr="00B815F4">
        <w:rPr>
          <w:i/>
          <w:iCs/>
        </w:rPr>
        <w:t xml:space="preserve">    FROM Menu</w:t>
      </w:r>
    </w:p>
    <w:p w14:paraId="6577CB24" w14:textId="77777777" w:rsidR="00B815F4" w:rsidRPr="00B815F4" w:rsidRDefault="00B815F4" w:rsidP="00B815F4">
      <w:pPr>
        <w:ind w:firstLine="0"/>
        <w:rPr>
          <w:i/>
          <w:iCs/>
        </w:rPr>
      </w:pPr>
      <w:r w:rsidRPr="00B815F4">
        <w:rPr>
          <w:i/>
          <w:iCs/>
        </w:rPr>
        <w:t xml:space="preserve">    WHERE Menu_Item_ID = p_menu_item_id;</w:t>
      </w:r>
    </w:p>
    <w:p w14:paraId="3FB90077" w14:textId="77777777" w:rsidR="00B815F4" w:rsidRPr="00B815F4" w:rsidRDefault="00B815F4" w:rsidP="00B815F4">
      <w:pPr>
        <w:ind w:firstLine="0"/>
        <w:rPr>
          <w:i/>
          <w:iCs/>
        </w:rPr>
      </w:pPr>
    </w:p>
    <w:p w14:paraId="3753ADA6" w14:textId="77777777" w:rsidR="00B815F4" w:rsidRPr="00B815F4" w:rsidRDefault="00B815F4" w:rsidP="00B815F4">
      <w:pPr>
        <w:ind w:firstLine="0"/>
        <w:rPr>
          <w:i/>
          <w:iCs/>
        </w:rPr>
      </w:pPr>
      <w:r w:rsidRPr="00B815F4">
        <w:rPr>
          <w:i/>
          <w:iCs/>
        </w:rPr>
        <w:t xml:space="preserve">    INSERT INTO Orders (Customer_ID, Restaurant_ID, Order_Date, Total_Amount)</w:t>
      </w:r>
    </w:p>
    <w:p w14:paraId="203979AC" w14:textId="77777777" w:rsidR="00B815F4" w:rsidRPr="00B815F4" w:rsidRDefault="00B815F4" w:rsidP="00B815F4">
      <w:pPr>
        <w:ind w:firstLine="0"/>
        <w:rPr>
          <w:i/>
          <w:iCs/>
        </w:rPr>
      </w:pPr>
      <w:r w:rsidRPr="00B815F4">
        <w:rPr>
          <w:i/>
          <w:iCs/>
        </w:rPr>
        <w:t xml:space="preserve">    VALUES (p_customer_id, p_restaurant_id, p_order_date, 0.00);</w:t>
      </w:r>
    </w:p>
    <w:p w14:paraId="57FD7015" w14:textId="77777777" w:rsidR="00B815F4" w:rsidRPr="00B815F4" w:rsidRDefault="00B815F4" w:rsidP="00B815F4">
      <w:pPr>
        <w:ind w:firstLine="0"/>
        <w:rPr>
          <w:i/>
          <w:iCs/>
        </w:rPr>
      </w:pPr>
    </w:p>
    <w:p w14:paraId="30C1C31A" w14:textId="77777777" w:rsidR="00B815F4" w:rsidRPr="00B815F4" w:rsidRDefault="00B815F4" w:rsidP="00B815F4">
      <w:pPr>
        <w:ind w:firstLine="0"/>
        <w:rPr>
          <w:i/>
          <w:iCs/>
        </w:rPr>
      </w:pPr>
      <w:r w:rsidRPr="00B815F4">
        <w:rPr>
          <w:i/>
          <w:iCs/>
        </w:rPr>
        <w:t xml:space="preserve">    SET v_order_id = LAST_INSERT_ID();</w:t>
      </w:r>
    </w:p>
    <w:p w14:paraId="14667E63" w14:textId="77777777" w:rsidR="00B815F4" w:rsidRPr="00B815F4" w:rsidRDefault="00B815F4" w:rsidP="00B815F4">
      <w:pPr>
        <w:ind w:firstLine="0"/>
        <w:rPr>
          <w:i/>
          <w:iCs/>
        </w:rPr>
      </w:pPr>
    </w:p>
    <w:p w14:paraId="3B0B4972" w14:textId="77777777" w:rsidR="00B815F4" w:rsidRPr="00B815F4" w:rsidRDefault="00B815F4" w:rsidP="00B815F4">
      <w:pPr>
        <w:ind w:firstLine="0"/>
        <w:rPr>
          <w:i/>
          <w:iCs/>
        </w:rPr>
      </w:pPr>
      <w:r w:rsidRPr="00B815F4">
        <w:rPr>
          <w:i/>
          <w:iCs/>
        </w:rPr>
        <w:t xml:space="preserve">    INSERT INTO Order_Items (Order_ID, Menu_Item_ID, Quantity, Price)</w:t>
      </w:r>
    </w:p>
    <w:p w14:paraId="3B0D7E12" w14:textId="77777777" w:rsidR="00B815F4" w:rsidRPr="00B815F4" w:rsidRDefault="00B815F4" w:rsidP="00B815F4">
      <w:pPr>
        <w:ind w:firstLine="0"/>
        <w:rPr>
          <w:i/>
          <w:iCs/>
        </w:rPr>
      </w:pPr>
      <w:r w:rsidRPr="00B815F4">
        <w:rPr>
          <w:i/>
          <w:iCs/>
        </w:rPr>
        <w:t xml:space="preserve">    VALUES (v_order_id, p_menu_item_id, p_quantity, v_price * p_quantity);</w:t>
      </w:r>
    </w:p>
    <w:p w14:paraId="0FAA4259" w14:textId="77777777" w:rsidR="00B815F4" w:rsidRPr="00B815F4" w:rsidRDefault="00B815F4" w:rsidP="00B815F4">
      <w:pPr>
        <w:ind w:firstLine="0"/>
        <w:rPr>
          <w:i/>
          <w:iCs/>
        </w:rPr>
      </w:pPr>
      <w:r w:rsidRPr="00B815F4">
        <w:rPr>
          <w:i/>
          <w:iCs/>
        </w:rPr>
        <w:t>END $$</w:t>
      </w:r>
    </w:p>
    <w:p w14:paraId="11C00097" w14:textId="77777777" w:rsidR="00B815F4" w:rsidRPr="00B815F4" w:rsidRDefault="00B815F4" w:rsidP="00B815F4">
      <w:pPr>
        <w:ind w:firstLine="0"/>
        <w:rPr>
          <w:i/>
          <w:iCs/>
        </w:rPr>
      </w:pPr>
    </w:p>
    <w:p w14:paraId="0DE3536F" w14:textId="77777777" w:rsidR="00B815F4" w:rsidRPr="00B815F4" w:rsidRDefault="00B815F4" w:rsidP="00B815F4">
      <w:pPr>
        <w:ind w:firstLine="0"/>
        <w:rPr>
          <w:i/>
          <w:iCs/>
        </w:rPr>
      </w:pPr>
      <w:r w:rsidRPr="00B815F4">
        <w:rPr>
          <w:i/>
          <w:iCs/>
        </w:rPr>
        <w:t>CREATE PROCEDURE AssignDelivery(</w:t>
      </w:r>
    </w:p>
    <w:p w14:paraId="6504941A" w14:textId="77777777" w:rsidR="00B815F4" w:rsidRPr="00B815F4" w:rsidRDefault="00B815F4" w:rsidP="00B815F4">
      <w:pPr>
        <w:ind w:firstLine="0"/>
        <w:rPr>
          <w:i/>
          <w:iCs/>
        </w:rPr>
      </w:pPr>
      <w:r w:rsidRPr="00B815F4">
        <w:rPr>
          <w:i/>
          <w:iCs/>
        </w:rPr>
        <w:t xml:space="preserve">    IN p_order_id INT,</w:t>
      </w:r>
    </w:p>
    <w:p w14:paraId="7BB28DEC" w14:textId="77777777" w:rsidR="00B815F4" w:rsidRPr="00B815F4" w:rsidRDefault="00B815F4" w:rsidP="00B815F4">
      <w:pPr>
        <w:ind w:firstLine="0"/>
        <w:rPr>
          <w:i/>
          <w:iCs/>
        </w:rPr>
      </w:pPr>
      <w:r w:rsidRPr="00B815F4">
        <w:rPr>
          <w:i/>
          <w:iCs/>
        </w:rPr>
        <w:t xml:space="preserve">    IN p_restaurant_id INT,</w:t>
      </w:r>
    </w:p>
    <w:p w14:paraId="0BFB86D5" w14:textId="77777777" w:rsidR="00B815F4" w:rsidRPr="00B815F4" w:rsidRDefault="00B815F4" w:rsidP="00B815F4">
      <w:pPr>
        <w:ind w:firstLine="0"/>
        <w:rPr>
          <w:i/>
          <w:iCs/>
        </w:rPr>
      </w:pPr>
      <w:r w:rsidRPr="00B815F4">
        <w:rPr>
          <w:i/>
          <w:iCs/>
        </w:rPr>
        <w:t xml:space="preserve">    IN p_driver_id INT,</w:t>
      </w:r>
    </w:p>
    <w:p w14:paraId="4B7042AA" w14:textId="77777777" w:rsidR="00B815F4" w:rsidRPr="00B815F4" w:rsidRDefault="00B815F4" w:rsidP="00B815F4">
      <w:pPr>
        <w:ind w:firstLine="0"/>
        <w:rPr>
          <w:i/>
          <w:iCs/>
        </w:rPr>
      </w:pPr>
      <w:r w:rsidRPr="00B815F4">
        <w:rPr>
          <w:i/>
          <w:iCs/>
        </w:rPr>
        <w:t xml:space="preserve">    IN p_location VARCHAR(255),</w:t>
      </w:r>
    </w:p>
    <w:p w14:paraId="2CBA50D2" w14:textId="77777777" w:rsidR="00B815F4" w:rsidRPr="00B815F4" w:rsidRDefault="00B815F4" w:rsidP="00B815F4">
      <w:pPr>
        <w:ind w:firstLine="0"/>
        <w:rPr>
          <w:i/>
          <w:iCs/>
        </w:rPr>
      </w:pPr>
      <w:r w:rsidRPr="00B815F4">
        <w:rPr>
          <w:i/>
          <w:iCs/>
        </w:rPr>
        <w:t xml:space="preserve">    IN p_fee DECIMAL(10,2)</w:t>
      </w:r>
    </w:p>
    <w:p w14:paraId="02BB52B2" w14:textId="77777777" w:rsidR="00B815F4" w:rsidRPr="00B815F4" w:rsidRDefault="00B815F4" w:rsidP="00B815F4">
      <w:pPr>
        <w:ind w:firstLine="0"/>
        <w:rPr>
          <w:i/>
          <w:iCs/>
        </w:rPr>
      </w:pPr>
      <w:r w:rsidRPr="00B815F4">
        <w:rPr>
          <w:i/>
          <w:iCs/>
        </w:rPr>
        <w:t>)</w:t>
      </w:r>
    </w:p>
    <w:p w14:paraId="6760384D" w14:textId="77777777" w:rsidR="00B815F4" w:rsidRPr="00B815F4" w:rsidRDefault="00B815F4" w:rsidP="00B815F4">
      <w:pPr>
        <w:ind w:firstLine="0"/>
        <w:rPr>
          <w:i/>
          <w:iCs/>
        </w:rPr>
      </w:pPr>
      <w:r w:rsidRPr="00B815F4">
        <w:rPr>
          <w:i/>
          <w:iCs/>
        </w:rPr>
        <w:lastRenderedPageBreak/>
        <w:t>BEGIN</w:t>
      </w:r>
    </w:p>
    <w:p w14:paraId="715CC04F" w14:textId="77777777" w:rsidR="00B815F4" w:rsidRPr="00B815F4" w:rsidRDefault="00B815F4" w:rsidP="00B815F4">
      <w:pPr>
        <w:ind w:firstLine="0"/>
        <w:rPr>
          <w:i/>
          <w:iCs/>
        </w:rPr>
      </w:pPr>
      <w:r w:rsidRPr="00B815F4">
        <w:rPr>
          <w:i/>
          <w:iCs/>
        </w:rPr>
        <w:t xml:space="preserve">    INSERT INTO Deliveries (Order_ID, Restaurant_ID, Driver_ID, Pickup_Time, Location, Delivery_Fee)</w:t>
      </w:r>
    </w:p>
    <w:p w14:paraId="0E4A7B7B" w14:textId="77777777" w:rsidR="00B815F4" w:rsidRPr="00B815F4" w:rsidRDefault="00B815F4" w:rsidP="00B815F4">
      <w:pPr>
        <w:ind w:firstLine="0"/>
        <w:rPr>
          <w:i/>
          <w:iCs/>
        </w:rPr>
      </w:pPr>
      <w:r w:rsidRPr="00B815F4">
        <w:rPr>
          <w:i/>
          <w:iCs/>
        </w:rPr>
        <w:t xml:space="preserve">    VALUES (p_order_id, p_restaurant_id, p_driver_id, NOW(), p_location, p_fee);</w:t>
      </w:r>
    </w:p>
    <w:p w14:paraId="5A6FDCFF" w14:textId="77777777" w:rsidR="00B815F4" w:rsidRPr="00B815F4" w:rsidRDefault="00B815F4" w:rsidP="00B815F4">
      <w:pPr>
        <w:ind w:firstLine="0"/>
        <w:rPr>
          <w:i/>
          <w:iCs/>
        </w:rPr>
      </w:pPr>
      <w:r w:rsidRPr="00B815F4">
        <w:rPr>
          <w:i/>
          <w:iCs/>
        </w:rPr>
        <w:t>END $$</w:t>
      </w:r>
    </w:p>
    <w:p w14:paraId="107E0F23" w14:textId="77777777" w:rsidR="00B815F4" w:rsidRPr="00B815F4" w:rsidRDefault="00B815F4" w:rsidP="00B815F4">
      <w:pPr>
        <w:ind w:firstLine="0"/>
        <w:rPr>
          <w:i/>
          <w:iCs/>
        </w:rPr>
      </w:pPr>
    </w:p>
    <w:p w14:paraId="4F1765CA" w14:textId="77777777" w:rsidR="00B815F4" w:rsidRPr="00B815F4" w:rsidRDefault="00B815F4" w:rsidP="00B815F4">
      <w:pPr>
        <w:ind w:firstLine="0"/>
        <w:rPr>
          <w:i/>
          <w:iCs/>
        </w:rPr>
      </w:pPr>
      <w:r w:rsidRPr="00B815F4">
        <w:rPr>
          <w:i/>
          <w:iCs/>
        </w:rPr>
        <w:t>DELIMITER ;</w:t>
      </w:r>
    </w:p>
    <w:p w14:paraId="3FD4B6B2" w14:textId="77777777" w:rsidR="00B815F4" w:rsidRPr="00B815F4" w:rsidRDefault="00B815F4" w:rsidP="00B815F4">
      <w:pPr>
        <w:ind w:firstLine="0"/>
        <w:rPr>
          <w:i/>
          <w:iCs/>
        </w:rPr>
      </w:pPr>
    </w:p>
    <w:p w14:paraId="47596AB3" w14:textId="672E45FD" w:rsidR="00B815F4" w:rsidRPr="00B815F4" w:rsidRDefault="00B815F4" w:rsidP="00B815F4">
      <w:pPr>
        <w:ind w:firstLine="0"/>
        <w:rPr>
          <w:i/>
          <w:iCs/>
        </w:rPr>
      </w:pPr>
      <w:r w:rsidRPr="00B815F4">
        <w:rPr>
          <w:i/>
          <w:iCs/>
        </w:rPr>
        <w:t>DELIMITER $$</w:t>
      </w:r>
    </w:p>
    <w:p w14:paraId="4C5F3ED3" w14:textId="77777777" w:rsidR="00B815F4" w:rsidRPr="00B815F4" w:rsidRDefault="00B815F4" w:rsidP="00B815F4">
      <w:pPr>
        <w:ind w:firstLine="0"/>
        <w:rPr>
          <w:i/>
          <w:iCs/>
        </w:rPr>
      </w:pPr>
      <w:r w:rsidRPr="00B815F4">
        <w:rPr>
          <w:i/>
          <w:iCs/>
        </w:rPr>
        <w:t>CREATE FUNCTION GetActiveOrderCount(p_customer_id INT)</w:t>
      </w:r>
    </w:p>
    <w:p w14:paraId="7CFA10C5" w14:textId="77777777" w:rsidR="00B815F4" w:rsidRPr="00B815F4" w:rsidRDefault="00B815F4" w:rsidP="00B815F4">
      <w:pPr>
        <w:ind w:firstLine="0"/>
        <w:rPr>
          <w:i/>
          <w:iCs/>
        </w:rPr>
      </w:pPr>
      <w:r w:rsidRPr="00B815F4">
        <w:rPr>
          <w:i/>
          <w:iCs/>
        </w:rPr>
        <w:t>RETURNS INT</w:t>
      </w:r>
    </w:p>
    <w:p w14:paraId="206259E4" w14:textId="77777777" w:rsidR="00B815F4" w:rsidRPr="00B815F4" w:rsidRDefault="00B815F4" w:rsidP="00B815F4">
      <w:pPr>
        <w:ind w:firstLine="0"/>
        <w:rPr>
          <w:i/>
          <w:iCs/>
        </w:rPr>
      </w:pPr>
      <w:r w:rsidRPr="00B815F4">
        <w:rPr>
          <w:i/>
          <w:iCs/>
        </w:rPr>
        <w:t>DETERMINISTIC</w:t>
      </w:r>
    </w:p>
    <w:p w14:paraId="781F5146" w14:textId="77777777" w:rsidR="00B815F4" w:rsidRPr="00B815F4" w:rsidRDefault="00B815F4" w:rsidP="00B815F4">
      <w:pPr>
        <w:ind w:firstLine="0"/>
        <w:rPr>
          <w:i/>
          <w:iCs/>
        </w:rPr>
      </w:pPr>
      <w:r w:rsidRPr="00B815F4">
        <w:rPr>
          <w:i/>
          <w:iCs/>
        </w:rPr>
        <w:t>BEGIN</w:t>
      </w:r>
    </w:p>
    <w:p w14:paraId="647DD547" w14:textId="77777777" w:rsidR="00B815F4" w:rsidRPr="00B815F4" w:rsidRDefault="00B815F4" w:rsidP="00B815F4">
      <w:pPr>
        <w:ind w:firstLine="0"/>
        <w:rPr>
          <w:i/>
          <w:iCs/>
        </w:rPr>
      </w:pPr>
      <w:r w:rsidRPr="00B815F4">
        <w:rPr>
          <w:i/>
          <w:iCs/>
        </w:rPr>
        <w:t xml:space="preserve">    DECLARE cnt INT;</w:t>
      </w:r>
    </w:p>
    <w:p w14:paraId="4A6BDF88" w14:textId="77777777" w:rsidR="00B815F4" w:rsidRPr="00B815F4" w:rsidRDefault="00B815F4" w:rsidP="00B815F4">
      <w:pPr>
        <w:ind w:firstLine="0"/>
        <w:rPr>
          <w:i/>
          <w:iCs/>
        </w:rPr>
      </w:pPr>
      <w:r w:rsidRPr="00B815F4">
        <w:rPr>
          <w:i/>
          <w:iCs/>
        </w:rPr>
        <w:t xml:space="preserve">    SELECT COUNT(*) INTO cnt</w:t>
      </w:r>
    </w:p>
    <w:p w14:paraId="276B3CF9" w14:textId="77777777" w:rsidR="00B815F4" w:rsidRPr="00B815F4" w:rsidRDefault="00B815F4" w:rsidP="00B815F4">
      <w:pPr>
        <w:ind w:firstLine="0"/>
        <w:rPr>
          <w:i/>
          <w:iCs/>
        </w:rPr>
      </w:pPr>
      <w:r w:rsidRPr="00B815F4">
        <w:rPr>
          <w:i/>
          <w:iCs/>
        </w:rPr>
        <w:t xml:space="preserve">    FROM Customer_Current_Orders</w:t>
      </w:r>
    </w:p>
    <w:p w14:paraId="580EEAC2" w14:textId="77777777" w:rsidR="00B815F4" w:rsidRPr="00B815F4" w:rsidRDefault="00B815F4" w:rsidP="00B815F4">
      <w:pPr>
        <w:ind w:firstLine="0"/>
        <w:rPr>
          <w:i/>
          <w:iCs/>
        </w:rPr>
      </w:pPr>
      <w:r w:rsidRPr="00B815F4">
        <w:rPr>
          <w:i/>
          <w:iCs/>
        </w:rPr>
        <w:t xml:space="preserve">    WHERE Customer_ID = p_customer_id;</w:t>
      </w:r>
    </w:p>
    <w:p w14:paraId="4F50E732" w14:textId="77777777" w:rsidR="00B815F4" w:rsidRPr="00B815F4" w:rsidRDefault="00B815F4" w:rsidP="00B815F4">
      <w:pPr>
        <w:ind w:firstLine="0"/>
        <w:rPr>
          <w:i/>
          <w:iCs/>
        </w:rPr>
      </w:pPr>
      <w:r w:rsidRPr="00B815F4">
        <w:rPr>
          <w:i/>
          <w:iCs/>
        </w:rPr>
        <w:t xml:space="preserve">    RETURN cnt;</w:t>
      </w:r>
    </w:p>
    <w:p w14:paraId="6DC25762" w14:textId="77777777" w:rsidR="00B815F4" w:rsidRPr="00B815F4" w:rsidRDefault="00B815F4" w:rsidP="00B815F4">
      <w:pPr>
        <w:ind w:firstLine="0"/>
        <w:rPr>
          <w:i/>
          <w:iCs/>
        </w:rPr>
      </w:pPr>
      <w:r w:rsidRPr="00B815F4">
        <w:rPr>
          <w:i/>
          <w:iCs/>
        </w:rPr>
        <w:t>END $$</w:t>
      </w:r>
    </w:p>
    <w:p w14:paraId="539F2BDC" w14:textId="77777777" w:rsidR="00B815F4" w:rsidRPr="00B815F4" w:rsidRDefault="00B815F4" w:rsidP="00B815F4">
      <w:pPr>
        <w:ind w:firstLine="0"/>
        <w:rPr>
          <w:i/>
          <w:iCs/>
        </w:rPr>
      </w:pPr>
    </w:p>
    <w:p w14:paraId="1C626812" w14:textId="77777777" w:rsidR="00B815F4" w:rsidRPr="00B815F4" w:rsidRDefault="00B815F4" w:rsidP="00B815F4">
      <w:pPr>
        <w:ind w:firstLine="0"/>
        <w:rPr>
          <w:i/>
          <w:iCs/>
        </w:rPr>
      </w:pPr>
      <w:r w:rsidRPr="00B815F4">
        <w:rPr>
          <w:i/>
          <w:iCs/>
        </w:rPr>
        <w:t>CREATE FUNCTION GetRestaurantRevenue(p_restaurant_id INT)</w:t>
      </w:r>
    </w:p>
    <w:p w14:paraId="063F4984" w14:textId="77777777" w:rsidR="00B815F4" w:rsidRPr="00B815F4" w:rsidRDefault="00B815F4" w:rsidP="00B815F4">
      <w:pPr>
        <w:ind w:firstLine="0"/>
        <w:rPr>
          <w:i/>
          <w:iCs/>
        </w:rPr>
      </w:pPr>
      <w:r w:rsidRPr="00B815F4">
        <w:rPr>
          <w:i/>
          <w:iCs/>
        </w:rPr>
        <w:t>RETURNS DECIMAL(10,2)</w:t>
      </w:r>
    </w:p>
    <w:p w14:paraId="44F411AA" w14:textId="77777777" w:rsidR="00B815F4" w:rsidRPr="00B815F4" w:rsidRDefault="00B815F4" w:rsidP="00B815F4">
      <w:pPr>
        <w:ind w:firstLine="0"/>
        <w:rPr>
          <w:i/>
          <w:iCs/>
        </w:rPr>
      </w:pPr>
      <w:r w:rsidRPr="00B815F4">
        <w:rPr>
          <w:i/>
          <w:iCs/>
        </w:rPr>
        <w:t>DETERMINISTIC</w:t>
      </w:r>
    </w:p>
    <w:p w14:paraId="62566FE3" w14:textId="77777777" w:rsidR="00B815F4" w:rsidRPr="00B815F4" w:rsidRDefault="00B815F4" w:rsidP="00B815F4">
      <w:pPr>
        <w:ind w:firstLine="0"/>
        <w:rPr>
          <w:i/>
          <w:iCs/>
        </w:rPr>
      </w:pPr>
      <w:r w:rsidRPr="00B815F4">
        <w:rPr>
          <w:i/>
          <w:iCs/>
        </w:rPr>
        <w:t>BEGIN</w:t>
      </w:r>
    </w:p>
    <w:p w14:paraId="290F3C18" w14:textId="77777777" w:rsidR="00B815F4" w:rsidRPr="00B815F4" w:rsidRDefault="00B815F4" w:rsidP="00B815F4">
      <w:pPr>
        <w:ind w:firstLine="0"/>
        <w:rPr>
          <w:i/>
          <w:iCs/>
        </w:rPr>
      </w:pPr>
      <w:r w:rsidRPr="00B815F4">
        <w:rPr>
          <w:i/>
          <w:iCs/>
        </w:rPr>
        <w:t xml:space="preserve">    DECLARE total DECIMAL(10,2);</w:t>
      </w:r>
    </w:p>
    <w:p w14:paraId="48813C62" w14:textId="77777777" w:rsidR="00B815F4" w:rsidRPr="00B815F4" w:rsidRDefault="00B815F4" w:rsidP="00B815F4">
      <w:pPr>
        <w:ind w:firstLine="0"/>
        <w:rPr>
          <w:i/>
          <w:iCs/>
        </w:rPr>
      </w:pPr>
      <w:r w:rsidRPr="00B815F4">
        <w:rPr>
          <w:i/>
          <w:iCs/>
        </w:rPr>
        <w:lastRenderedPageBreak/>
        <w:t xml:space="preserve">    SELECT COALESCE(SUM(Total_Amount), 0)</w:t>
      </w:r>
    </w:p>
    <w:p w14:paraId="20F66960" w14:textId="77777777" w:rsidR="00B815F4" w:rsidRPr="00B815F4" w:rsidRDefault="00B815F4" w:rsidP="00B815F4">
      <w:pPr>
        <w:ind w:firstLine="0"/>
        <w:rPr>
          <w:i/>
          <w:iCs/>
        </w:rPr>
      </w:pPr>
      <w:r w:rsidRPr="00B815F4">
        <w:rPr>
          <w:i/>
          <w:iCs/>
        </w:rPr>
        <w:t xml:space="preserve">    INTO total</w:t>
      </w:r>
    </w:p>
    <w:p w14:paraId="28353F53" w14:textId="77777777" w:rsidR="00B815F4" w:rsidRPr="00B815F4" w:rsidRDefault="00B815F4" w:rsidP="00B815F4">
      <w:pPr>
        <w:ind w:firstLine="0"/>
        <w:rPr>
          <w:i/>
          <w:iCs/>
        </w:rPr>
      </w:pPr>
      <w:r w:rsidRPr="00B815F4">
        <w:rPr>
          <w:i/>
          <w:iCs/>
        </w:rPr>
        <w:t xml:space="preserve">    FROM Orders</w:t>
      </w:r>
    </w:p>
    <w:p w14:paraId="1DCB1684" w14:textId="77777777" w:rsidR="00B815F4" w:rsidRPr="00B815F4" w:rsidRDefault="00B815F4" w:rsidP="00B815F4">
      <w:pPr>
        <w:ind w:firstLine="0"/>
        <w:rPr>
          <w:i/>
          <w:iCs/>
        </w:rPr>
      </w:pPr>
      <w:r w:rsidRPr="00B815F4">
        <w:rPr>
          <w:i/>
          <w:iCs/>
        </w:rPr>
        <w:t xml:space="preserve">    WHERE Restaurant_ID = p_restaurant_id;</w:t>
      </w:r>
    </w:p>
    <w:p w14:paraId="132B84BF" w14:textId="77777777" w:rsidR="00B815F4" w:rsidRPr="00B815F4" w:rsidRDefault="00B815F4" w:rsidP="00B815F4">
      <w:pPr>
        <w:ind w:firstLine="0"/>
        <w:rPr>
          <w:i/>
          <w:iCs/>
        </w:rPr>
      </w:pPr>
      <w:r w:rsidRPr="00B815F4">
        <w:rPr>
          <w:i/>
          <w:iCs/>
        </w:rPr>
        <w:t xml:space="preserve">    RETURN total;</w:t>
      </w:r>
    </w:p>
    <w:p w14:paraId="07904F1C" w14:textId="77777777" w:rsidR="00B815F4" w:rsidRPr="00B815F4" w:rsidRDefault="00B815F4" w:rsidP="00B815F4">
      <w:pPr>
        <w:ind w:firstLine="0"/>
        <w:rPr>
          <w:i/>
          <w:iCs/>
        </w:rPr>
      </w:pPr>
      <w:r w:rsidRPr="00B815F4">
        <w:rPr>
          <w:i/>
          <w:iCs/>
        </w:rPr>
        <w:t>END $$</w:t>
      </w:r>
    </w:p>
    <w:p w14:paraId="46378FBB" w14:textId="77777777" w:rsidR="00B815F4" w:rsidRPr="00B815F4" w:rsidRDefault="00B815F4" w:rsidP="00B815F4">
      <w:pPr>
        <w:ind w:firstLine="0"/>
        <w:rPr>
          <w:i/>
          <w:iCs/>
        </w:rPr>
      </w:pPr>
    </w:p>
    <w:p w14:paraId="5C91D95D" w14:textId="77777777" w:rsidR="00B815F4" w:rsidRPr="00B815F4" w:rsidRDefault="00B815F4" w:rsidP="00B815F4">
      <w:pPr>
        <w:ind w:firstLine="0"/>
        <w:rPr>
          <w:i/>
          <w:iCs/>
        </w:rPr>
      </w:pPr>
      <w:r w:rsidRPr="00B815F4">
        <w:rPr>
          <w:i/>
          <w:iCs/>
        </w:rPr>
        <w:t>CREATE FUNCTION GetDriverEarnings(p_driver_id INT)</w:t>
      </w:r>
    </w:p>
    <w:p w14:paraId="624CBC38" w14:textId="77777777" w:rsidR="00B815F4" w:rsidRPr="00B815F4" w:rsidRDefault="00B815F4" w:rsidP="00B815F4">
      <w:pPr>
        <w:ind w:firstLine="0"/>
        <w:rPr>
          <w:i/>
          <w:iCs/>
        </w:rPr>
      </w:pPr>
      <w:r w:rsidRPr="00B815F4">
        <w:rPr>
          <w:i/>
          <w:iCs/>
        </w:rPr>
        <w:t>RETURNS DECIMAL(10,2)</w:t>
      </w:r>
    </w:p>
    <w:p w14:paraId="34DD9EB7" w14:textId="77777777" w:rsidR="00B815F4" w:rsidRPr="00B815F4" w:rsidRDefault="00B815F4" w:rsidP="00B815F4">
      <w:pPr>
        <w:ind w:firstLine="0"/>
        <w:rPr>
          <w:i/>
          <w:iCs/>
        </w:rPr>
      </w:pPr>
      <w:r w:rsidRPr="00B815F4">
        <w:rPr>
          <w:i/>
          <w:iCs/>
        </w:rPr>
        <w:t>DETERMINISTIC</w:t>
      </w:r>
    </w:p>
    <w:p w14:paraId="351E9B50" w14:textId="77777777" w:rsidR="00B815F4" w:rsidRPr="00B815F4" w:rsidRDefault="00B815F4" w:rsidP="00B815F4">
      <w:pPr>
        <w:ind w:firstLine="0"/>
        <w:rPr>
          <w:i/>
          <w:iCs/>
        </w:rPr>
      </w:pPr>
      <w:r w:rsidRPr="00B815F4">
        <w:rPr>
          <w:i/>
          <w:iCs/>
        </w:rPr>
        <w:t>BEGIN</w:t>
      </w:r>
    </w:p>
    <w:p w14:paraId="723914D1" w14:textId="77777777" w:rsidR="00B815F4" w:rsidRPr="00B815F4" w:rsidRDefault="00B815F4" w:rsidP="00B815F4">
      <w:pPr>
        <w:ind w:firstLine="0"/>
        <w:rPr>
          <w:i/>
          <w:iCs/>
        </w:rPr>
      </w:pPr>
      <w:r w:rsidRPr="00B815F4">
        <w:rPr>
          <w:i/>
          <w:iCs/>
        </w:rPr>
        <w:t xml:space="preserve">    DECLARE total DECIMAL(10,2);</w:t>
      </w:r>
    </w:p>
    <w:p w14:paraId="12E07E14" w14:textId="77777777" w:rsidR="00B815F4" w:rsidRPr="00B815F4" w:rsidRDefault="00B815F4" w:rsidP="00B815F4">
      <w:pPr>
        <w:ind w:firstLine="0"/>
        <w:rPr>
          <w:i/>
          <w:iCs/>
        </w:rPr>
      </w:pPr>
      <w:r w:rsidRPr="00B815F4">
        <w:rPr>
          <w:i/>
          <w:iCs/>
        </w:rPr>
        <w:t xml:space="preserve">    SELECT COALESCE(SUM(Delivery_Fee), 0)</w:t>
      </w:r>
    </w:p>
    <w:p w14:paraId="49518B53" w14:textId="77777777" w:rsidR="00B815F4" w:rsidRPr="00B815F4" w:rsidRDefault="00B815F4" w:rsidP="00B815F4">
      <w:pPr>
        <w:ind w:firstLine="0"/>
        <w:rPr>
          <w:i/>
          <w:iCs/>
        </w:rPr>
      </w:pPr>
      <w:r w:rsidRPr="00B815F4">
        <w:rPr>
          <w:i/>
          <w:iCs/>
        </w:rPr>
        <w:t xml:space="preserve">    INTO total</w:t>
      </w:r>
    </w:p>
    <w:p w14:paraId="585AC29F" w14:textId="77777777" w:rsidR="00B815F4" w:rsidRPr="00B815F4" w:rsidRDefault="00B815F4" w:rsidP="00B815F4">
      <w:pPr>
        <w:ind w:firstLine="0"/>
        <w:rPr>
          <w:i/>
          <w:iCs/>
        </w:rPr>
      </w:pPr>
      <w:r w:rsidRPr="00B815F4">
        <w:rPr>
          <w:i/>
          <w:iCs/>
        </w:rPr>
        <w:t xml:space="preserve">    FROM Deliveries</w:t>
      </w:r>
    </w:p>
    <w:p w14:paraId="2CE934F1" w14:textId="77777777" w:rsidR="00B815F4" w:rsidRPr="00B815F4" w:rsidRDefault="00B815F4" w:rsidP="00B815F4">
      <w:pPr>
        <w:ind w:firstLine="0"/>
        <w:rPr>
          <w:i/>
          <w:iCs/>
        </w:rPr>
      </w:pPr>
      <w:r w:rsidRPr="00B815F4">
        <w:rPr>
          <w:i/>
          <w:iCs/>
        </w:rPr>
        <w:t xml:space="preserve">    WHERE Driver_ID = p_driver_id;</w:t>
      </w:r>
    </w:p>
    <w:p w14:paraId="09A0B99A" w14:textId="77777777" w:rsidR="00B815F4" w:rsidRPr="00B815F4" w:rsidRDefault="00B815F4" w:rsidP="00B815F4">
      <w:pPr>
        <w:ind w:firstLine="0"/>
        <w:rPr>
          <w:i/>
          <w:iCs/>
        </w:rPr>
      </w:pPr>
      <w:r w:rsidRPr="00B815F4">
        <w:rPr>
          <w:i/>
          <w:iCs/>
        </w:rPr>
        <w:t xml:space="preserve">    RETURN total;</w:t>
      </w:r>
    </w:p>
    <w:p w14:paraId="75FCF753" w14:textId="77777777" w:rsidR="00B815F4" w:rsidRPr="00B815F4" w:rsidRDefault="00B815F4" w:rsidP="00B815F4">
      <w:pPr>
        <w:ind w:firstLine="0"/>
        <w:rPr>
          <w:i/>
          <w:iCs/>
        </w:rPr>
      </w:pPr>
      <w:r w:rsidRPr="00B815F4">
        <w:rPr>
          <w:i/>
          <w:iCs/>
        </w:rPr>
        <w:t>END $$</w:t>
      </w:r>
    </w:p>
    <w:p w14:paraId="04A915B4" w14:textId="77777777" w:rsidR="00B815F4" w:rsidRPr="00B815F4" w:rsidRDefault="00B815F4" w:rsidP="00B815F4">
      <w:pPr>
        <w:ind w:firstLine="0"/>
        <w:rPr>
          <w:i/>
          <w:iCs/>
        </w:rPr>
      </w:pPr>
    </w:p>
    <w:p w14:paraId="65B25941" w14:textId="77777777" w:rsidR="00B815F4" w:rsidRPr="00B815F4" w:rsidRDefault="00B815F4" w:rsidP="00B815F4">
      <w:pPr>
        <w:ind w:firstLine="0"/>
        <w:rPr>
          <w:i/>
          <w:iCs/>
        </w:rPr>
      </w:pPr>
      <w:r w:rsidRPr="00B815F4">
        <w:rPr>
          <w:i/>
          <w:iCs/>
        </w:rPr>
        <w:t>DELIMITER ;</w:t>
      </w:r>
    </w:p>
    <w:p w14:paraId="5BD8428C" w14:textId="77777777" w:rsidR="00B815F4" w:rsidRPr="00B815F4" w:rsidRDefault="00B815F4" w:rsidP="00B815F4">
      <w:pPr>
        <w:ind w:firstLine="0"/>
        <w:rPr>
          <w:i/>
          <w:iCs/>
        </w:rPr>
      </w:pPr>
    </w:p>
    <w:p w14:paraId="6A291A67" w14:textId="32AE17EA" w:rsidR="00B815F4" w:rsidRPr="00B815F4" w:rsidRDefault="00B815F4" w:rsidP="00B815F4">
      <w:pPr>
        <w:ind w:firstLine="0"/>
        <w:rPr>
          <w:i/>
          <w:iCs/>
        </w:rPr>
      </w:pPr>
      <w:r w:rsidRPr="00B815F4">
        <w:rPr>
          <w:i/>
          <w:iCs/>
        </w:rPr>
        <w:t>-- Nested Query</w:t>
      </w:r>
    </w:p>
    <w:p w14:paraId="45E6BEEE" w14:textId="77777777" w:rsidR="00B815F4" w:rsidRPr="00B815F4" w:rsidRDefault="00B815F4" w:rsidP="00B815F4">
      <w:pPr>
        <w:ind w:firstLine="0"/>
        <w:rPr>
          <w:i/>
          <w:iCs/>
        </w:rPr>
      </w:pPr>
      <w:r w:rsidRPr="00B815F4">
        <w:rPr>
          <w:i/>
          <w:iCs/>
        </w:rPr>
        <w:t>SELECT Customer_ID, First_Name, Last_Name</w:t>
      </w:r>
    </w:p>
    <w:p w14:paraId="40377E50" w14:textId="77777777" w:rsidR="00B815F4" w:rsidRPr="00B815F4" w:rsidRDefault="00B815F4" w:rsidP="00B815F4">
      <w:pPr>
        <w:ind w:firstLine="0"/>
        <w:rPr>
          <w:i/>
          <w:iCs/>
        </w:rPr>
      </w:pPr>
      <w:r w:rsidRPr="00B815F4">
        <w:rPr>
          <w:i/>
          <w:iCs/>
        </w:rPr>
        <w:t>FROM customers</w:t>
      </w:r>
    </w:p>
    <w:p w14:paraId="2BF59257" w14:textId="77777777" w:rsidR="00B815F4" w:rsidRPr="00B815F4" w:rsidRDefault="00B815F4" w:rsidP="00B815F4">
      <w:pPr>
        <w:ind w:firstLine="0"/>
        <w:rPr>
          <w:i/>
          <w:iCs/>
        </w:rPr>
      </w:pPr>
      <w:r w:rsidRPr="00B815F4">
        <w:rPr>
          <w:i/>
          <w:iCs/>
        </w:rPr>
        <w:lastRenderedPageBreak/>
        <w:t>WHERE Customer_ID IN (</w:t>
      </w:r>
    </w:p>
    <w:p w14:paraId="06FBCDD4" w14:textId="77777777" w:rsidR="00B815F4" w:rsidRPr="00B815F4" w:rsidRDefault="00B815F4" w:rsidP="00B815F4">
      <w:pPr>
        <w:ind w:firstLine="0"/>
        <w:rPr>
          <w:i/>
          <w:iCs/>
        </w:rPr>
      </w:pPr>
      <w:r w:rsidRPr="00B815F4">
        <w:rPr>
          <w:i/>
          <w:iCs/>
        </w:rPr>
        <w:t xml:space="preserve">    SELECT Customer_ID</w:t>
      </w:r>
    </w:p>
    <w:p w14:paraId="0513F6AA" w14:textId="77777777" w:rsidR="00B815F4" w:rsidRPr="00B815F4" w:rsidRDefault="00B815F4" w:rsidP="00B815F4">
      <w:pPr>
        <w:ind w:firstLine="0"/>
        <w:rPr>
          <w:i/>
          <w:iCs/>
        </w:rPr>
      </w:pPr>
      <w:r w:rsidRPr="00B815F4">
        <w:rPr>
          <w:i/>
          <w:iCs/>
        </w:rPr>
        <w:t xml:space="preserve">    FROM orders</w:t>
      </w:r>
    </w:p>
    <w:p w14:paraId="69EA9785" w14:textId="77777777" w:rsidR="00B815F4" w:rsidRPr="00B815F4" w:rsidRDefault="00B815F4" w:rsidP="00B815F4">
      <w:pPr>
        <w:ind w:firstLine="0"/>
        <w:rPr>
          <w:i/>
          <w:iCs/>
        </w:rPr>
      </w:pPr>
      <w:r w:rsidRPr="00B815F4">
        <w:rPr>
          <w:i/>
          <w:iCs/>
        </w:rPr>
        <w:t xml:space="preserve">    GROUP BY Customer_ID</w:t>
      </w:r>
    </w:p>
    <w:p w14:paraId="67C3B942" w14:textId="77777777" w:rsidR="00B815F4" w:rsidRPr="00B815F4" w:rsidRDefault="00B815F4" w:rsidP="00B815F4">
      <w:pPr>
        <w:ind w:firstLine="0"/>
        <w:rPr>
          <w:i/>
          <w:iCs/>
        </w:rPr>
      </w:pPr>
      <w:r w:rsidRPr="00B815F4">
        <w:rPr>
          <w:i/>
          <w:iCs/>
        </w:rPr>
        <w:t xml:space="preserve">    HAVING COUNT(Order_ID) &gt; 1</w:t>
      </w:r>
    </w:p>
    <w:p w14:paraId="5AA7010D" w14:textId="77777777" w:rsidR="00B815F4" w:rsidRPr="00B815F4" w:rsidRDefault="00B815F4" w:rsidP="00B815F4">
      <w:pPr>
        <w:ind w:firstLine="0"/>
        <w:rPr>
          <w:i/>
          <w:iCs/>
        </w:rPr>
      </w:pPr>
      <w:r w:rsidRPr="00B815F4">
        <w:rPr>
          <w:i/>
          <w:iCs/>
        </w:rPr>
        <w:t>);</w:t>
      </w:r>
    </w:p>
    <w:p w14:paraId="53E03506" w14:textId="77777777" w:rsidR="00B815F4" w:rsidRPr="00B815F4" w:rsidRDefault="00B815F4" w:rsidP="00B815F4">
      <w:pPr>
        <w:ind w:firstLine="0"/>
        <w:rPr>
          <w:i/>
          <w:iCs/>
        </w:rPr>
      </w:pPr>
    </w:p>
    <w:p w14:paraId="5B5F1732" w14:textId="77777777" w:rsidR="00B815F4" w:rsidRPr="00B815F4" w:rsidRDefault="00B815F4" w:rsidP="00B815F4">
      <w:pPr>
        <w:ind w:firstLine="0"/>
        <w:rPr>
          <w:i/>
          <w:iCs/>
        </w:rPr>
      </w:pPr>
      <w:r w:rsidRPr="00B815F4">
        <w:rPr>
          <w:i/>
          <w:iCs/>
        </w:rPr>
        <w:t>-- Join Query</w:t>
      </w:r>
    </w:p>
    <w:p w14:paraId="6A09C835" w14:textId="77777777" w:rsidR="00B815F4" w:rsidRPr="00B815F4" w:rsidRDefault="00B815F4" w:rsidP="00B815F4">
      <w:pPr>
        <w:ind w:firstLine="0"/>
        <w:rPr>
          <w:i/>
          <w:iCs/>
        </w:rPr>
      </w:pPr>
      <w:r w:rsidRPr="00B815F4">
        <w:rPr>
          <w:i/>
          <w:iCs/>
        </w:rPr>
        <w:t>SELECT c.First_Name, c.Last_Name, r.Name AS Restaurant_Name, d.Pickup_Time</w:t>
      </w:r>
    </w:p>
    <w:p w14:paraId="14527A70" w14:textId="77777777" w:rsidR="00B815F4" w:rsidRPr="00B815F4" w:rsidRDefault="00B815F4" w:rsidP="00B815F4">
      <w:pPr>
        <w:ind w:firstLine="0"/>
        <w:rPr>
          <w:i/>
          <w:iCs/>
        </w:rPr>
      </w:pPr>
      <w:r w:rsidRPr="00B815F4">
        <w:rPr>
          <w:i/>
          <w:iCs/>
        </w:rPr>
        <w:t>FROM deliveries d</w:t>
      </w:r>
    </w:p>
    <w:p w14:paraId="3B2FE4B8" w14:textId="77777777" w:rsidR="00B815F4" w:rsidRPr="00B815F4" w:rsidRDefault="00B815F4" w:rsidP="00B815F4">
      <w:pPr>
        <w:ind w:firstLine="0"/>
        <w:rPr>
          <w:i/>
          <w:iCs/>
        </w:rPr>
      </w:pPr>
      <w:r w:rsidRPr="00B815F4">
        <w:rPr>
          <w:i/>
          <w:iCs/>
        </w:rPr>
        <w:t>JOIN orders o ON d.Order_ID = o.Order_ID</w:t>
      </w:r>
    </w:p>
    <w:p w14:paraId="37662C01" w14:textId="77777777" w:rsidR="00B815F4" w:rsidRPr="00B815F4" w:rsidRDefault="00B815F4" w:rsidP="00B815F4">
      <w:pPr>
        <w:ind w:firstLine="0"/>
        <w:rPr>
          <w:i/>
          <w:iCs/>
        </w:rPr>
      </w:pPr>
      <w:r w:rsidRPr="00B815F4">
        <w:rPr>
          <w:i/>
          <w:iCs/>
        </w:rPr>
        <w:t>JOIN customers c ON o.Customer_ID = c.Customer_ID</w:t>
      </w:r>
    </w:p>
    <w:p w14:paraId="65B2EEF0" w14:textId="77777777" w:rsidR="00B815F4" w:rsidRPr="00B815F4" w:rsidRDefault="00B815F4" w:rsidP="00B815F4">
      <w:pPr>
        <w:ind w:firstLine="0"/>
        <w:rPr>
          <w:i/>
          <w:iCs/>
        </w:rPr>
      </w:pPr>
      <w:r w:rsidRPr="00B815F4">
        <w:rPr>
          <w:i/>
          <w:iCs/>
        </w:rPr>
        <w:t>JOIN restaurants r ON o.Restaurant_ID = r.Restaurant_ID;</w:t>
      </w:r>
    </w:p>
    <w:p w14:paraId="1C855F75" w14:textId="77777777" w:rsidR="00B815F4" w:rsidRPr="00B815F4" w:rsidRDefault="00B815F4" w:rsidP="00B815F4">
      <w:pPr>
        <w:ind w:firstLine="0"/>
        <w:rPr>
          <w:i/>
          <w:iCs/>
        </w:rPr>
      </w:pPr>
    </w:p>
    <w:p w14:paraId="43ABBF0E" w14:textId="77777777" w:rsidR="00B815F4" w:rsidRPr="00B815F4" w:rsidRDefault="00B815F4" w:rsidP="00B815F4">
      <w:pPr>
        <w:ind w:firstLine="0"/>
        <w:rPr>
          <w:i/>
          <w:iCs/>
        </w:rPr>
      </w:pPr>
      <w:r w:rsidRPr="00B815F4">
        <w:rPr>
          <w:i/>
          <w:iCs/>
        </w:rPr>
        <w:t>-- Aggregate Query 1</w:t>
      </w:r>
    </w:p>
    <w:p w14:paraId="2ECD54BA" w14:textId="77777777" w:rsidR="00B815F4" w:rsidRPr="00B815F4" w:rsidRDefault="00B815F4" w:rsidP="00B815F4">
      <w:pPr>
        <w:ind w:firstLine="0"/>
        <w:rPr>
          <w:i/>
          <w:iCs/>
        </w:rPr>
      </w:pPr>
      <w:r w:rsidRPr="00B815F4">
        <w:rPr>
          <w:i/>
          <w:iCs/>
        </w:rPr>
        <w:t>SELECT r.Name AS Restaurant, SUM(o.Total_Amount) AS Total_Revenue</w:t>
      </w:r>
    </w:p>
    <w:p w14:paraId="163838D7" w14:textId="77777777" w:rsidR="00B815F4" w:rsidRPr="00B815F4" w:rsidRDefault="00B815F4" w:rsidP="00B815F4">
      <w:pPr>
        <w:ind w:firstLine="0"/>
        <w:rPr>
          <w:i/>
          <w:iCs/>
        </w:rPr>
      </w:pPr>
      <w:r w:rsidRPr="00B815F4">
        <w:rPr>
          <w:i/>
          <w:iCs/>
        </w:rPr>
        <w:t>FROM restaurants r</w:t>
      </w:r>
    </w:p>
    <w:p w14:paraId="05E95EB6" w14:textId="77777777" w:rsidR="00B815F4" w:rsidRPr="00B815F4" w:rsidRDefault="00B815F4" w:rsidP="00B815F4">
      <w:pPr>
        <w:ind w:firstLine="0"/>
        <w:rPr>
          <w:i/>
          <w:iCs/>
        </w:rPr>
      </w:pPr>
      <w:r w:rsidRPr="00B815F4">
        <w:rPr>
          <w:i/>
          <w:iCs/>
        </w:rPr>
        <w:t>JOIN orders o ON r.Restaurant_ID = o.Restaurant_ID</w:t>
      </w:r>
    </w:p>
    <w:p w14:paraId="64E30DFC" w14:textId="77777777" w:rsidR="00B815F4" w:rsidRPr="00B815F4" w:rsidRDefault="00B815F4" w:rsidP="00B815F4">
      <w:pPr>
        <w:ind w:firstLine="0"/>
        <w:rPr>
          <w:i/>
          <w:iCs/>
        </w:rPr>
      </w:pPr>
      <w:r w:rsidRPr="00B815F4">
        <w:rPr>
          <w:i/>
          <w:iCs/>
        </w:rPr>
        <w:t>GROUP BY r.Restaurant_ID;</w:t>
      </w:r>
    </w:p>
    <w:p w14:paraId="759C5A47" w14:textId="77777777" w:rsidR="00B815F4" w:rsidRPr="00B815F4" w:rsidRDefault="00B815F4" w:rsidP="00B815F4">
      <w:pPr>
        <w:ind w:firstLine="0"/>
        <w:rPr>
          <w:i/>
          <w:iCs/>
        </w:rPr>
      </w:pPr>
    </w:p>
    <w:p w14:paraId="0A405EEA" w14:textId="77777777" w:rsidR="00B815F4" w:rsidRPr="00B815F4" w:rsidRDefault="00B815F4" w:rsidP="00B815F4">
      <w:pPr>
        <w:ind w:firstLine="0"/>
        <w:rPr>
          <w:i/>
          <w:iCs/>
        </w:rPr>
      </w:pPr>
      <w:r w:rsidRPr="00B815F4">
        <w:rPr>
          <w:i/>
          <w:iCs/>
        </w:rPr>
        <w:t>-- Aggregate Query 2</w:t>
      </w:r>
    </w:p>
    <w:p w14:paraId="6285FA11" w14:textId="77777777" w:rsidR="00B815F4" w:rsidRPr="00B815F4" w:rsidRDefault="00B815F4" w:rsidP="00B815F4">
      <w:pPr>
        <w:ind w:firstLine="0"/>
        <w:rPr>
          <w:i/>
          <w:iCs/>
        </w:rPr>
      </w:pPr>
      <w:r w:rsidRPr="00B815F4">
        <w:rPr>
          <w:i/>
          <w:iCs/>
        </w:rPr>
        <w:t>SELECT d.Driver_ID, dd.First_Name, dd.Last_Name, COUNT(*) AS Deliveries_Completed</w:t>
      </w:r>
    </w:p>
    <w:p w14:paraId="48D74DD2" w14:textId="77777777" w:rsidR="00B815F4" w:rsidRPr="00B815F4" w:rsidRDefault="00B815F4" w:rsidP="00B815F4">
      <w:pPr>
        <w:ind w:firstLine="0"/>
        <w:rPr>
          <w:i/>
          <w:iCs/>
        </w:rPr>
      </w:pPr>
      <w:r w:rsidRPr="00B815F4">
        <w:rPr>
          <w:i/>
          <w:iCs/>
        </w:rPr>
        <w:t>FROM deliveries d</w:t>
      </w:r>
    </w:p>
    <w:p w14:paraId="06D13D7F" w14:textId="77777777" w:rsidR="00B815F4" w:rsidRPr="00B815F4" w:rsidRDefault="00B815F4" w:rsidP="00B815F4">
      <w:pPr>
        <w:ind w:firstLine="0"/>
        <w:rPr>
          <w:i/>
          <w:iCs/>
        </w:rPr>
      </w:pPr>
      <w:r w:rsidRPr="00B815F4">
        <w:rPr>
          <w:i/>
          <w:iCs/>
        </w:rPr>
        <w:t>JOIN delivery_drivers dd ON d.Driver_ID = dd.Driver_ID</w:t>
      </w:r>
    </w:p>
    <w:p w14:paraId="2430DA33" w14:textId="77777777" w:rsidR="00B815F4" w:rsidRPr="00B815F4" w:rsidRDefault="00B815F4" w:rsidP="00B815F4">
      <w:pPr>
        <w:ind w:firstLine="0"/>
        <w:rPr>
          <w:i/>
          <w:iCs/>
        </w:rPr>
      </w:pPr>
      <w:r w:rsidRPr="00B815F4">
        <w:rPr>
          <w:i/>
          <w:iCs/>
        </w:rPr>
        <w:lastRenderedPageBreak/>
        <w:t>GROUP BY d.Driver_ID;</w:t>
      </w:r>
    </w:p>
    <w:p w14:paraId="1ADCA464" w14:textId="77777777" w:rsidR="00B815F4" w:rsidRPr="00B815F4" w:rsidRDefault="00B815F4" w:rsidP="00B815F4">
      <w:pPr>
        <w:ind w:firstLine="0"/>
        <w:rPr>
          <w:i/>
          <w:iCs/>
        </w:rPr>
      </w:pPr>
      <w:r w:rsidRPr="00B815F4">
        <w:rPr>
          <w:i/>
          <w:iCs/>
        </w:rPr>
        <w:t>CALL PlaceOrder(1, 1, CURDATE(), 1, 2);</w:t>
      </w:r>
    </w:p>
    <w:p w14:paraId="1D9B5F28" w14:textId="77777777" w:rsidR="00B815F4" w:rsidRPr="00B815F4" w:rsidRDefault="00B815F4" w:rsidP="00B815F4">
      <w:pPr>
        <w:ind w:firstLine="0"/>
        <w:rPr>
          <w:i/>
          <w:iCs/>
        </w:rPr>
      </w:pPr>
      <w:r w:rsidRPr="00B815F4">
        <w:rPr>
          <w:i/>
          <w:iCs/>
        </w:rPr>
        <w:t>CALL AssignDelivery(1, 1, 2, 'Indiranagar', 40.00);</w:t>
      </w:r>
    </w:p>
    <w:p w14:paraId="6C9E384D" w14:textId="77777777" w:rsidR="00B815F4" w:rsidRPr="00B815F4" w:rsidRDefault="00B815F4" w:rsidP="00B815F4">
      <w:pPr>
        <w:ind w:firstLine="0"/>
        <w:rPr>
          <w:i/>
          <w:iCs/>
        </w:rPr>
      </w:pPr>
    </w:p>
    <w:p w14:paraId="0CE2D9B6" w14:textId="77777777" w:rsidR="00B815F4" w:rsidRPr="00B815F4" w:rsidRDefault="00B815F4" w:rsidP="00B815F4">
      <w:pPr>
        <w:ind w:firstLine="0"/>
        <w:rPr>
          <w:i/>
          <w:iCs/>
        </w:rPr>
      </w:pPr>
      <w:r w:rsidRPr="00B815F4">
        <w:rPr>
          <w:i/>
          <w:iCs/>
        </w:rPr>
        <w:t>SELECT GetActiveOrderCount(1);</w:t>
      </w:r>
    </w:p>
    <w:p w14:paraId="75C6D8C8" w14:textId="77777777" w:rsidR="00B815F4" w:rsidRPr="00B815F4" w:rsidRDefault="00B815F4" w:rsidP="00B815F4">
      <w:pPr>
        <w:ind w:firstLine="0"/>
        <w:rPr>
          <w:i/>
          <w:iCs/>
        </w:rPr>
      </w:pPr>
      <w:r w:rsidRPr="00B815F4">
        <w:rPr>
          <w:i/>
          <w:iCs/>
        </w:rPr>
        <w:t>SELECT GetRestaurantRevenue(1);</w:t>
      </w:r>
    </w:p>
    <w:p w14:paraId="68775D4D" w14:textId="77777777" w:rsidR="00B815F4" w:rsidRPr="00B815F4" w:rsidRDefault="00B815F4" w:rsidP="00B815F4">
      <w:pPr>
        <w:ind w:firstLine="0"/>
        <w:rPr>
          <w:i/>
          <w:iCs/>
        </w:rPr>
      </w:pPr>
      <w:r w:rsidRPr="00B815F4">
        <w:rPr>
          <w:i/>
          <w:iCs/>
        </w:rPr>
        <w:t>SELECT GetDriverEarnings(1);</w:t>
      </w:r>
    </w:p>
    <w:p w14:paraId="6ADE23CA" w14:textId="77777777" w:rsidR="00B815F4" w:rsidRDefault="00B815F4" w:rsidP="00B815F4">
      <w:pPr>
        <w:ind w:firstLine="0"/>
        <w:rPr>
          <w:b/>
          <w:bCs/>
          <w:i/>
          <w:iCs/>
        </w:rPr>
      </w:pPr>
    </w:p>
    <w:p w14:paraId="43E59717" w14:textId="50A58193" w:rsidR="006B43EF" w:rsidRDefault="00B815F4" w:rsidP="002474EA">
      <w:pPr>
        <w:ind w:firstLine="0"/>
        <w:rPr>
          <w:b/>
          <w:bCs/>
          <w:i/>
          <w:iCs/>
        </w:rPr>
      </w:pPr>
      <w:r w:rsidRPr="00B815F4">
        <w:rPr>
          <w:b/>
          <w:bCs/>
          <w:i/>
          <w:iCs/>
        </w:rPr>
        <w:t>Github repo lin</w:t>
      </w:r>
      <w:r w:rsidR="002474EA">
        <w:rPr>
          <w:b/>
          <w:bCs/>
          <w:i/>
          <w:iCs/>
        </w:rPr>
        <w:t>k:</w:t>
      </w:r>
    </w:p>
    <w:p w14:paraId="03D03566" w14:textId="77777777" w:rsidR="002474EA" w:rsidRPr="002474EA" w:rsidRDefault="002474EA" w:rsidP="002474EA">
      <w:pPr>
        <w:ind w:firstLine="0"/>
        <w:rPr>
          <w:b/>
          <w:bCs/>
          <w:i/>
          <w:iCs/>
          <w:color w:val="5B9BD5" w:themeColor="accent5"/>
        </w:rPr>
      </w:pPr>
    </w:p>
    <w:p w14:paraId="659D34FD" w14:textId="0DCE1CC0" w:rsidR="002474EA" w:rsidRPr="002474EA" w:rsidRDefault="002474EA" w:rsidP="002474EA">
      <w:pPr>
        <w:ind w:firstLine="0"/>
        <w:rPr>
          <w:b/>
          <w:bCs/>
          <w:i/>
          <w:iCs/>
          <w:color w:val="5B9BD5" w:themeColor="accent5"/>
        </w:rPr>
      </w:pPr>
      <w:hyperlink r:id="rId39" w:history="1">
        <w:r w:rsidRPr="002474EA">
          <w:rPr>
            <w:rStyle w:val="Hyperlink"/>
            <w:b/>
            <w:bCs/>
            <w:i/>
            <w:iCs/>
            <w:color w:val="5B9BD5" w:themeColor="accent5"/>
          </w:rPr>
          <w:t>https://github.com/MJenius/D</w:t>
        </w:r>
        <w:r w:rsidRPr="002474EA">
          <w:rPr>
            <w:rStyle w:val="Hyperlink"/>
            <w:b/>
            <w:bCs/>
            <w:i/>
            <w:iCs/>
            <w:color w:val="5B9BD5" w:themeColor="accent5"/>
          </w:rPr>
          <w:t>B</w:t>
        </w:r>
        <w:r w:rsidRPr="002474EA">
          <w:rPr>
            <w:rStyle w:val="Hyperlink"/>
            <w:b/>
            <w:bCs/>
            <w:i/>
            <w:iCs/>
            <w:color w:val="5B9BD5" w:themeColor="accent5"/>
          </w:rPr>
          <w:t>MS-Project</w:t>
        </w:r>
      </w:hyperlink>
    </w:p>
    <w:p w14:paraId="005599C2" w14:textId="77777777" w:rsidR="002474EA" w:rsidRPr="00BE1B3E" w:rsidRDefault="002474EA" w:rsidP="002474EA">
      <w:pPr>
        <w:ind w:firstLine="0"/>
        <w:rPr>
          <w:b/>
          <w:bCs/>
          <w:i/>
          <w:iCs/>
        </w:rPr>
      </w:pPr>
    </w:p>
    <w:sectPr w:rsidR="002474EA" w:rsidRPr="00BE1B3E">
      <w:headerReference w:type="default" r:id="rId40"/>
      <w:footerReference w:type="default" r:id="rId41"/>
      <w:headerReference w:type="first" r:id="rId42"/>
      <w:footerReference w:type="first" r:id="rId4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F5092" w14:textId="77777777" w:rsidR="0057341E" w:rsidRDefault="0057341E">
      <w:pPr>
        <w:spacing w:line="240" w:lineRule="auto"/>
      </w:pPr>
      <w:r>
        <w:separator/>
      </w:r>
    </w:p>
  </w:endnote>
  <w:endnote w:type="continuationSeparator" w:id="0">
    <w:p w14:paraId="1C247426" w14:textId="77777777" w:rsidR="0057341E" w:rsidRDefault="0057341E">
      <w:pPr>
        <w:spacing w:line="240" w:lineRule="auto"/>
      </w:pPr>
      <w:r>
        <w:continuationSeparator/>
      </w:r>
    </w:p>
  </w:endnote>
  <w:endnote w:type="continuationNotice" w:id="1">
    <w:p w14:paraId="3EC74A20" w14:textId="77777777" w:rsidR="0057341E" w:rsidRDefault="0057341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0794A97E" w14:textId="77777777" w:rsidTr="733B038C">
      <w:tc>
        <w:tcPr>
          <w:tcW w:w="3120" w:type="dxa"/>
        </w:tcPr>
        <w:p w14:paraId="3058174E" w14:textId="77777777" w:rsidR="733B038C" w:rsidRDefault="733B038C" w:rsidP="733B038C">
          <w:pPr>
            <w:pStyle w:val="Header"/>
            <w:ind w:left="-115"/>
          </w:pPr>
        </w:p>
      </w:tc>
      <w:tc>
        <w:tcPr>
          <w:tcW w:w="3120" w:type="dxa"/>
        </w:tcPr>
        <w:p w14:paraId="3E82CBA0" w14:textId="77777777" w:rsidR="733B038C" w:rsidRDefault="733B038C" w:rsidP="733B038C">
          <w:pPr>
            <w:pStyle w:val="Header"/>
            <w:jc w:val="center"/>
          </w:pPr>
        </w:p>
      </w:tc>
      <w:tc>
        <w:tcPr>
          <w:tcW w:w="3120" w:type="dxa"/>
        </w:tcPr>
        <w:p w14:paraId="3ACA8D1F" w14:textId="77777777" w:rsidR="733B038C" w:rsidRDefault="733B038C" w:rsidP="733B038C">
          <w:pPr>
            <w:pStyle w:val="Header"/>
            <w:ind w:right="-115"/>
            <w:jc w:val="right"/>
          </w:pPr>
        </w:p>
      </w:tc>
    </w:tr>
  </w:tbl>
  <w:p w14:paraId="6D370855"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03F34534" w14:textId="77777777" w:rsidTr="733B038C">
      <w:tc>
        <w:tcPr>
          <w:tcW w:w="3120" w:type="dxa"/>
        </w:tcPr>
        <w:p w14:paraId="63CCABF4" w14:textId="77777777" w:rsidR="733B038C" w:rsidRDefault="733B038C" w:rsidP="733B038C">
          <w:pPr>
            <w:pStyle w:val="Header"/>
            <w:ind w:left="-115"/>
          </w:pPr>
        </w:p>
      </w:tc>
      <w:tc>
        <w:tcPr>
          <w:tcW w:w="3120" w:type="dxa"/>
        </w:tcPr>
        <w:p w14:paraId="3DEDA92D" w14:textId="77777777" w:rsidR="733B038C" w:rsidRDefault="733B038C" w:rsidP="733B038C">
          <w:pPr>
            <w:pStyle w:val="Header"/>
            <w:jc w:val="center"/>
          </w:pPr>
        </w:p>
      </w:tc>
      <w:tc>
        <w:tcPr>
          <w:tcW w:w="3120" w:type="dxa"/>
        </w:tcPr>
        <w:p w14:paraId="617FEEA6" w14:textId="77777777" w:rsidR="733B038C" w:rsidRDefault="733B038C" w:rsidP="733B038C">
          <w:pPr>
            <w:pStyle w:val="Header"/>
            <w:ind w:right="-115"/>
            <w:jc w:val="right"/>
          </w:pPr>
        </w:p>
      </w:tc>
    </w:tr>
  </w:tbl>
  <w:p w14:paraId="26B288C6"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CED9D" w14:textId="77777777" w:rsidR="0057341E" w:rsidRDefault="0057341E">
      <w:pPr>
        <w:spacing w:line="240" w:lineRule="auto"/>
      </w:pPr>
      <w:r>
        <w:separator/>
      </w:r>
    </w:p>
  </w:footnote>
  <w:footnote w:type="continuationSeparator" w:id="0">
    <w:p w14:paraId="7D442221" w14:textId="77777777" w:rsidR="0057341E" w:rsidRDefault="0057341E">
      <w:pPr>
        <w:spacing w:line="240" w:lineRule="auto"/>
      </w:pPr>
      <w:r>
        <w:continuationSeparator/>
      </w:r>
    </w:p>
  </w:footnote>
  <w:footnote w:type="continuationNotice" w:id="1">
    <w:p w14:paraId="223A2D3D" w14:textId="77777777" w:rsidR="0057341E" w:rsidRDefault="0057341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7CFE" w14:textId="7C03AE94" w:rsidR="733B038C" w:rsidRPr="00784380" w:rsidRDefault="00784380" w:rsidP="733B038C">
    <w:pPr>
      <w:pStyle w:val="Header"/>
      <w:rPr>
        <w:lang w:val="en-IN"/>
      </w:rPr>
    </w:pPr>
    <w:r>
      <w:rPr>
        <w:lang w:val="en-IN"/>
      </w:rPr>
      <w:t>DBMS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5080CEF6" w14:textId="77777777" w:rsidTr="00FD478C">
      <w:tc>
        <w:tcPr>
          <w:tcW w:w="3120" w:type="dxa"/>
        </w:tcPr>
        <w:p w14:paraId="1E360CB9" w14:textId="2F82FFBC" w:rsidR="00784380" w:rsidRPr="00FD478C" w:rsidRDefault="00784380" w:rsidP="00FD478C">
          <w:pPr>
            <w:pStyle w:val="Header"/>
          </w:pPr>
          <w:r>
            <w:t>DBMS Project</w:t>
          </w:r>
        </w:p>
      </w:tc>
      <w:tc>
        <w:tcPr>
          <w:tcW w:w="3120" w:type="dxa"/>
        </w:tcPr>
        <w:p w14:paraId="1A92C4CA" w14:textId="77777777" w:rsidR="733B038C" w:rsidRDefault="733B038C" w:rsidP="733B038C">
          <w:pPr>
            <w:pStyle w:val="Header"/>
            <w:jc w:val="center"/>
          </w:pPr>
        </w:p>
      </w:tc>
      <w:tc>
        <w:tcPr>
          <w:tcW w:w="3120" w:type="dxa"/>
        </w:tcPr>
        <w:p w14:paraId="0B9439F9" w14:textId="77777777" w:rsidR="733B038C" w:rsidRDefault="733B038C" w:rsidP="733B038C">
          <w:pPr>
            <w:pStyle w:val="Header"/>
            <w:ind w:right="-115"/>
            <w:jc w:val="right"/>
          </w:pPr>
        </w:p>
      </w:tc>
    </w:tr>
  </w:tbl>
  <w:p w14:paraId="78909479"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6151"/>
    <w:multiLevelType w:val="multilevel"/>
    <w:tmpl w:val="76EA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141A6"/>
    <w:multiLevelType w:val="multilevel"/>
    <w:tmpl w:val="7F1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75BD3"/>
    <w:multiLevelType w:val="multilevel"/>
    <w:tmpl w:val="E42A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C29FC"/>
    <w:multiLevelType w:val="multilevel"/>
    <w:tmpl w:val="A6DA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43368"/>
    <w:multiLevelType w:val="multilevel"/>
    <w:tmpl w:val="BAD65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BE03D0"/>
    <w:multiLevelType w:val="multilevel"/>
    <w:tmpl w:val="0586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E2F97"/>
    <w:multiLevelType w:val="multilevel"/>
    <w:tmpl w:val="FB54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049326">
    <w:abstractNumId w:val="2"/>
  </w:num>
  <w:num w:numId="2" w16cid:durableId="8266339">
    <w:abstractNumId w:val="0"/>
  </w:num>
  <w:num w:numId="3" w16cid:durableId="310058428">
    <w:abstractNumId w:val="6"/>
  </w:num>
  <w:num w:numId="4" w16cid:durableId="383139745">
    <w:abstractNumId w:val="5"/>
  </w:num>
  <w:num w:numId="5" w16cid:durableId="1677460887">
    <w:abstractNumId w:val="3"/>
  </w:num>
  <w:num w:numId="6" w16cid:durableId="852964003">
    <w:abstractNumId w:val="1"/>
  </w:num>
  <w:num w:numId="7" w16cid:durableId="1062142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380"/>
    <w:rsid w:val="002474EA"/>
    <w:rsid w:val="002C3BE4"/>
    <w:rsid w:val="002F7E04"/>
    <w:rsid w:val="00371BD9"/>
    <w:rsid w:val="0042207D"/>
    <w:rsid w:val="004C683E"/>
    <w:rsid w:val="00500997"/>
    <w:rsid w:val="00530EF3"/>
    <w:rsid w:val="0057341E"/>
    <w:rsid w:val="005936DA"/>
    <w:rsid w:val="005C27B0"/>
    <w:rsid w:val="00604652"/>
    <w:rsid w:val="006B43EF"/>
    <w:rsid w:val="006C101C"/>
    <w:rsid w:val="006F4709"/>
    <w:rsid w:val="00702B81"/>
    <w:rsid w:val="007275BF"/>
    <w:rsid w:val="00727711"/>
    <w:rsid w:val="0074264E"/>
    <w:rsid w:val="00784380"/>
    <w:rsid w:val="00796468"/>
    <w:rsid w:val="007D4A2B"/>
    <w:rsid w:val="007E2D6A"/>
    <w:rsid w:val="008078FA"/>
    <w:rsid w:val="00823731"/>
    <w:rsid w:val="00904DBE"/>
    <w:rsid w:val="009107F7"/>
    <w:rsid w:val="00A75901"/>
    <w:rsid w:val="00B5233A"/>
    <w:rsid w:val="00B815F4"/>
    <w:rsid w:val="00BA6612"/>
    <w:rsid w:val="00BE1B3E"/>
    <w:rsid w:val="00C26C30"/>
    <w:rsid w:val="00CA1E31"/>
    <w:rsid w:val="00CD7F50"/>
    <w:rsid w:val="00D64753"/>
    <w:rsid w:val="00DA395D"/>
    <w:rsid w:val="00DF1ADF"/>
    <w:rsid w:val="00DF3215"/>
    <w:rsid w:val="00E078FD"/>
    <w:rsid w:val="00E23707"/>
    <w:rsid w:val="00E52FBA"/>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023F8"/>
  <w15:chartTrackingRefBased/>
  <w15:docId w15:val="{4F2AF3E7-5D34-4BC6-9379-206A3D191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table" w:styleId="PlainTable1">
    <w:name w:val="Plain Table 1"/>
    <w:basedOn w:val="TableNormal"/>
    <w:uiPriority w:val="41"/>
    <w:rsid w:val="007843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8438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6B43EF"/>
    <w:rPr>
      <w:color w:val="605E5C"/>
      <w:shd w:val="clear" w:color="auto" w:fill="E1DFDD"/>
    </w:rPr>
  </w:style>
  <w:style w:type="character" w:styleId="FollowedHyperlink">
    <w:name w:val="FollowedHyperlink"/>
    <w:basedOn w:val="DefaultParagraphFont"/>
    <w:uiPriority w:val="99"/>
    <w:semiHidden/>
    <w:unhideWhenUsed/>
    <w:rsid w:val="002474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ithub.com/MJenius/DBMS-Project"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45"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eni\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63EC2414694A4B997950BFC524508E"/>
        <w:category>
          <w:name w:val="General"/>
          <w:gallery w:val="placeholder"/>
        </w:category>
        <w:types>
          <w:type w:val="bbPlcHdr"/>
        </w:types>
        <w:behaviors>
          <w:behavior w:val="content"/>
        </w:behaviors>
        <w:guid w:val="{0BDD0396-0C18-4B95-9A48-7D8BB3DE84D1}"/>
      </w:docPartPr>
      <w:docPartBody>
        <w:p w:rsidR="00001594" w:rsidRDefault="00000000">
          <w:pPr>
            <w:pStyle w:val="0863EC2414694A4B997950BFC524508E"/>
          </w:pPr>
          <w:r>
            <w:t>Institutional Affiliation(s)</w:t>
          </w:r>
        </w:p>
      </w:docPartBody>
    </w:docPart>
    <w:docPart>
      <w:docPartPr>
        <w:name w:val="1EED97254C274C76B56378FA0036B8DA"/>
        <w:category>
          <w:name w:val="General"/>
          <w:gallery w:val="placeholder"/>
        </w:category>
        <w:types>
          <w:type w:val="bbPlcHdr"/>
        </w:types>
        <w:behaviors>
          <w:behavior w:val="content"/>
        </w:behaviors>
        <w:guid w:val="{66D206D1-757F-4E4D-AE33-5DEC9EE96F57}"/>
      </w:docPartPr>
      <w:docPartBody>
        <w:p w:rsidR="00001594" w:rsidRDefault="00000000">
          <w:pPr>
            <w:pStyle w:val="1EED97254C274C76B56378FA0036B8DA"/>
          </w:pPr>
          <w:r w:rsidRPr="576062CF">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EF"/>
    <w:rsid w:val="00001594"/>
    <w:rsid w:val="005C27B0"/>
    <w:rsid w:val="007E1DAA"/>
    <w:rsid w:val="00B07AEF"/>
    <w:rsid w:val="00BA77FE"/>
    <w:rsid w:val="00D64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63EC2414694A4B997950BFC524508E">
    <w:name w:val="0863EC2414694A4B997950BFC524508E"/>
  </w:style>
  <w:style w:type="paragraph" w:customStyle="1" w:styleId="1EED97254C274C76B56378FA0036B8DA">
    <w:name w:val="1EED97254C274C76B56378FA0036B8DA"/>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eastAsiaTheme="minorHAnsi"/>
      <w:b/>
      <w:bCs/>
      <w:kern w:val="0"/>
      <w:sz w:val="22"/>
      <w:szCs w:val="22"/>
      <w:lang w:val="en-US" w:eastAsia="en-US"/>
      <w14:ligatures w14:val="none"/>
    </w:rPr>
  </w:style>
  <w:style w:type="character" w:customStyle="1" w:styleId="Heading3Char">
    <w:name w:val="Heading 3 Char"/>
    <w:basedOn w:val="DefaultParagraphFont"/>
    <w:link w:val="Heading3"/>
    <w:uiPriority w:val="9"/>
    <w:rPr>
      <w:rFonts w:eastAsiaTheme="minorHAnsi"/>
      <w:b/>
      <w:bCs/>
      <w:i/>
      <w:iCs/>
      <w:kern w:val="0"/>
      <w:sz w:val="22"/>
      <w:szCs w:val="22"/>
      <w:lang w:val="en-US" w:eastAsia="en-US"/>
      <w14:ligatures w14:val="none"/>
    </w:rPr>
  </w:style>
  <w:style w:type="character" w:customStyle="1" w:styleId="Heading4Char">
    <w:name w:val="Heading 4 Char"/>
    <w:basedOn w:val="DefaultParagraphFont"/>
    <w:link w:val="Heading4"/>
    <w:uiPriority w:val="9"/>
    <w:rPr>
      <w:rFonts w:eastAsiaTheme="minorHAnsi"/>
      <w:b/>
      <w:bCs/>
      <w:kern w:val="0"/>
      <w:sz w:val="22"/>
      <w:szCs w:val="22"/>
      <w:lang w:val="en-US" w:eastAsia="en-US"/>
      <w14:ligatures w14:val="none"/>
    </w:rPr>
  </w:style>
  <w:style w:type="character" w:customStyle="1" w:styleId="Heading5Char">
    <w:name w:val="Heading 5 Char"/>
    <w:basedOn w:val="DefaultParagraphFont"/>
    <w:link w:val="Heading5"/>
    <w:uiPriority w:val="9"/>
    <w:rPr>
      <w:rFonts w:eastAsiaTheme="minorHAnsi"/>
      <w:b/>
      <w:bCs/>
      <w:i/>
      <w:iCs/>
      <w:kern w:val="0"/>
      <w:sz w:val="22"/>
      <w:szCs w:val="22"/>
      <w:lang w:val="en-US" w:eastAsia="en-US"/>
      <w14:ligatures w14:val="none"/>
    </w:rPr>
  </w:style>
  <w:style w:type="character" w:styleId="Hyperlink">
    <w:name w:val="Hyperlink"/>
    <w:basedOn w:val="DefaultParagraphFont"/>
    <w:uiPriority w:val="99"/>
    <w:unhideWhenUsed/>
    <w:rPr>
      <w:color w:val="0563C1"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322</TotalTime>
  <Pages>36</Pages>
  <Words>3291</Words>
  <Characters>18762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MJenius MJ</dc:creator>
  <cp:keywords/>
  <dc:description/>
  <cp:lastModifiedBy>MJenius MJ</cp:lastModifiedBy>
  <cp:revision>2</cp:revision>
  <dcterms:created xsi:type="dcterms:W3CDTF">2025-10-28T08:55:00Z</dcterms:created>
  <dcterms:modified xsi:type="dcterms:W3CDTF">2025-10-28T14:18:00Z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